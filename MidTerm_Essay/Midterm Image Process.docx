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A2E16" w14:textId="77777777" w:rsidR="00FF525F" w:rsidRPr="005F1D42" w:rsidRDefault="00FF525F" w:rsidP="003218FF">
      <w:pPr>
        <w:suppressAutoHyphens/>
        <w:autoSpaceDE w:val="0"/>
        <w:autoSpaceDN w:val="0"/>
        <w:adjustRightInd w:val="0"/>
        <w:jc w:val="center"/>
        <w:rPr>
          <w:bCs/>
          <w:sz w:val="28"/>
          <w:szCs w:val="28"/>
          <w:lang w:val="en"/>
        </w:rPr>
      </w:pPr>
      <w:r w:rsidRPr="005F1D42">
        <w:rPr>
          <w:bCs/>
          <w:sz w:val="28"/>
          <w:szCs w:val="28"/>
          <w:lang w:val="en"/>
        </w:rPr>
        <w:t>VIETNAM GENERAL CONFEDERATION OF LABORERS</w:t>
      </w:r>
    </w:p>
    <w:p w14:paraId="78E9237C" w14:textId="77777777" w:rsidR="00893111" w:rsidRPr="005F1D42" w:rsidRDefault="00893111" w:rsidP="00893111">
      <w:pPr>
        <w:suppressAutoHyphens/>
        <w:autoSpaceDE w:val="0"/>
        <w:autoSpaceDN w:val="0"/>
        <w:adjustRightInd w:val="0"/>
        <w:ind w:firstLine="720"/>
        <w:jc w:val="center"/>
        <w:rPr>
          <w:b/>
          <w:bCs/>
          <w:sz w:val="28"/>
          <w:szCs w:val="28"/>
          <w:lang w:val="en"/>
        </w:rPr>
      </w:pPr>
      <w:r w:rsidRPr="005F1D42">
        <w:rPr>
          <w:b/>
          <w:bCs/>
          <w:sz w:val="28"/>
          <w:szCs w:val="28"/>
          <w:lang w:val="en"/>
        </w:rPr>
        <w:t>TON DUC THANG UNIVERSITY</w:t>
      </w:r>
    </w:p>
    <w:p w14:paraId="4EDF887F" w14:textId="23034EA6" w:rsidR="003218FF" w:rsidRPr="005F1D42" w:rsidRDefault="00893111" w:rsidP="00893111">
      <w:pPr>
        <w:suppressAutoHyphens/>
        <w:autoSpaceDE w:val="0"/>
        <w:autoSpaceDN w:val="0"/>
        <w:adjustRightInd w:val="0"/>
        <w:ind w:firstLine="720"/>
        <w:jc w:val="center"/>
        <w:rPr>
          <w:b/>
          <w:bCs/>
          <w:sz w:val="28"/>
          <w:szCs w:val="28"/>
          <w:lang w:val="en"/>
        </w:rPr>
      </w:pPr>
      <w:r w:rsidRPr="005F1D42">
        <w:rPr>
          <w:b/>
          <w:bCs/>
          <w:sz w:val="28"/>
          <w:szCs w:val="28"/>
          <w:lang w:val="en"/>
        </w:rPr>
        <w:t>FACULTY OF INFORMATION TECHNOLOGY</w:t>
      </w:r>
    </w:p>
    <w:p w14:paraId="2715CA3E" w14:textId="77777777" w:rsidR="00893111" w:rsidRPr="005F1D42" w:rsidRDefault="00893111" w:rsidP="00893111">
      <w:pPr>
        <w:suppressAutoHyphens/>
        <w:autoSpaceDE w:val="0"/>
        <w:autoSpaceDN w:val="0"/>
        <w:adjustRightInd w:val="0"/>
        <w:ind w:firstLine="720"/>
        <w:jc w:val="center"/>
        <w:rPr>
          <w:lang w:val="en"/>
        </w:rPr>
      </w:pPr>
    </w:p>
    <w:p w14:paraId="708446AD" w14:textId="77777777" w:rsidR="003218FF" w:rsidRPr="005F1D42" w:rsidRDefault="003218FF" w:rsidP="003218FF">
      <w:pPr>
        <w:suppressAutoHyphens/>
        <w:autoSpaceDE w:val="0"/>
        <w:autoSpaceDN w:val="0"/>
        <w:adjustRightInd w:val="0"/>
        <w:ind w:firstLine="720"/>
        <w:jc w:val="center"/>
        <w:rPr>
          <w:b/>
          <w:bCs/>
          <w:sz w:val="28"/>
          <w:szCs w:val="28"/>
          <w:lang w:val="en"/>
        </w:rPr>
      </w:pPr>
      <w:r w:rsidRPr="005F1D42">
        <w:rPr>
          <w:noProof/>
          <w:sz w:val="22"/>
          <w:szCs w:val="22"/>
        </w:rPr>
        <w:drawing>
          <wp:inline distT="0" distB="0" distL="0" distR="0" wp14:anchorId="60CB1C6A" wp14:editId="6B0E012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D98532F" w14:textId="77777777" w:rsidR="003218FF" w:rsidRPr="005F1D42" w:rsidRDefault="003218FF" w:rsidP="003218FF">
      <w:pPr>
        <w:suppressAutoHyphens/>
        <w:autoSpaceDE w:val="0"/>
        <w:autoSpaceDN w:val="0"/>
        <w:adjustRightInd w:val="0"/>
        <w:ind w:firstLine="720"/>
        <w:rPr>
          <w:b/>
          <w:bCs/>
          <w:sz w:val="28"/>
          <w:szCs w:val="28"/>
          <w:lang w:val="en"/>
        </w:rPr>
      </w:pPr>
    </w:p>
    <w:p w14:paraId="77BC00F8" w14:textId="73FF7154" w:rsidR="003218FF" w:rsidRPr="005F1D4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5F1D42">
        <w:rPr>
          <w:b/>
          <w:bCs/>
          <w:sz w:val="32"/>
          <w:szCs w:val="32"/>
          <w:lang w:val="en"/>
        </w:rPr>
        <w:tab/>
      </w:r>
      <w:r w:rsidR="00C26757" w:rsidRPr="005F1D42">
        <w:rPr>
          <w:b/>
          <w:bCs/>
          <w:sz w:val="32"/>
          <w:szCs w:val="32"/>
          <w:lang w:val="en"/>
        </w:rPr>
        <w:t>Introduction to Digital Image Processing</w:t>
      </w:r>
      <w:r w:rsidRPr="005F1D42">
        <w:rPr>
          <w:b/>
          <w:bCs/>
          <w:sz w:val="32"/>
          <w:szCs w:val="32"/>
          <w:lang w:val="en"/>
        </w:rPr>
        <w:tab/>
      </w:r>
    </w:p>
    <w:p w14:paraId="027E3491" w14:textId="77777777" w:rsidR="003218FF" w:rsidRPr="005F1D42" w:rsidRDefault="007E7FF7" w:rsidP="003218FF">
      <w:pPr>
        <w:suppressAutoHyphens/>
        <w:autoSpaceDE w:val="0"/>
        <w:autoSpaceDN w:val="0"/>
        <w:adjustRightInd w:val="0"/>
        <w:spacing w:line="360" w:lineRule="auto"/>
        <w:ind w:firstLine="720"/>
        <w:jc w:val="center"/>
        <w:rPr>
          <w:b/>
          <w:bCs/>
          <w:sz w:val="32"/>
          <w:szCs w:val="32"/>
          <w:lang w:val="en"/>
        </w:rPr>
      </w:pPr>
      <w:r w:rsidRPr="005F1D42">
        <w:rPr>
          <w:b/>
          <w:bCs/>
          <w:sz w:val="32"/>
          <w:szCs w:val="32"/>
          <w:lang w:val="en"/>
        </w:rPr>
        <w:t xml:space="preserve"> </w:t>
      </w:r>
    </w:p>
    <w:p w14:paraId="3EB34590" w14:textId="77777777" w:rsidR="003218FF" w:rsidRPr="005F1D42" w:rsidRDefault="003218FF" w:rsidP="003218FF">
      <w:pPr>
        <w:suppressAutoHyphens/>
        <w:autoSpaceDE w:val="0"/>
        <w:autoSpaceDN w:val="0"/>
        <w:adjustRightInd w:val="0"/>
        <w:spacing w:line="360" w:lineRule="auto"/>
        <w:rPr>
          <w:b/>
          <w:bCs/>
          <w:lang w:val="en"/>
        </w:rPr>
      </w:pPr>
    </w:p>
    <w:p w14:paraId="242A71DE" w14:textId="24E1A554" w:rsidR="003218FF" w:rsidRPr="005F1D42" w:rsidRDefault="00C26757" w:rsidP="003218FF">
      <w:pPr>
        <w:suppressAutoHyphens/>
        <w:autoSpaceDE w:val="0"/>
        <w:autoSpaceDN w:val="0"/>
        <w:adjustRightInd w:val="0"/>
        <w:spacing w:line="360" w:lineRule="auto"/>
        <w:ind w:firstLine="720"/>
        <w:jc w:val="center"/>
        <w:rPr>
          <w:sz w:val="28"/>
          <w:szCs w:val="28"/>
          <w:lang w:val="en"/>
        </w:rPr>
      </w:pPr>
      <w:r w:rsidRPr="005F1D42">
        <w:rPr>
          <w:b/>
          <w:bCs/>
          <w:sz w:val="48"/>
          <w:szCs w:val="48"/>
          <w:lang w:val="en"/>
        </w:rPr>
        <w:t>Midterm Essay</w:t>
      </w:r>
    </w:p>
    <w:p w14:paraId="0B5F2499" w14:textId="77777777" w:rsidR="003218FF" w:rsidRPr="005F1D42" w:rsidRDefault="003218FF" w:rsidP="003218FF">
      <w:pPr>
        <w:suppressAutoHyphens/>
        <w:autoSpaceDE w:val="0"/>
        <w:autoSpaceDN w:val="0"/>
        <w:adjustRightInd w:val="0"/>
        <w:spacing w:line="360" w:lineRule="auto"/>
        <w:jc w:val="center"/>
        <w:rPr>
          <w:b/>
          <w:bCs/>
          <w:lang w:val="en"/>
        </w:rPr>
      </w:pPr>
    </w:p>
    <w:p w14:paraId="5C0BB7FB" w14:textId="77777777" w:rsidR="003218FF" w:rsidRPr="005F1D42" w:rsidRDefault="003218FF" w:rsidP="003218FF">
      <w:pPr>
        <w:suppressAutoHyphens/>
        <w:autoSpaceDE w:val="0"/>
        <w:autoSpaceDN w:val="0"/>
        <w:adjustRightInd w:val="0"/>
        <w:spacing w:line="360" w:lineRule="auto"/>
        <w:jc w:val="both"/>
        <w:rPr>
          <w:b/>
          <w:bCs/>
          <w:lang w:val="en"/>
        </w:rPr>
      </w:pPr>
    </w:p>
    <w:p w14:paraId="489DED14" w14:textId="77777777" w:rsidR="003218FF" w:rsidRPr="005F1D42" w:rsidRDefault="00DB7595" w:rsidP="003218FF">
      <w:pPr>
        <w:suppressAutoHyphens/>
        <w:autoSpaceDE w:val="0"/>
        <w:autoSpaceDN w:val="0"/>
        <w:adjustRightInd w:val="0"/>
        <w:spacing w:line="360" w:lineRule="auto"/>
        <w:jc w:val="both"/>
        <w:rPr>
          <w:b/>
          <w:bCs/>
          <w:color w:val="FF0000"/>
          <w:lang w:val="en"/>
        </w:rPr>
      </w:pPr>
      <w:r w:rsidRPr="005F1D42">
        <w:rPr>
          <w:b/>
          <w:bCs/>
          <w:color w:val="FF0000"/>
          <w:lang w:val="en"/>
        </w:rPr>
        <w:t xml:space="preserve"> </w:t>
      </w:r>
    </w:p>
    <w:p w14:paraId="6D9CEA62" w14:textId="77777777" w:rsidR="003218FF" w:rsidRPr="005F1D42" w:rsidRDefault="003218FF" w:rsidP="003218FF">
      <w:pPr>
        <w:suppressAutoHyphens/>
        <w:autoSpaceDE w:val="0"/>
        <w:autoSpaceDN w:val="0"/>
        <w:adjustRightInd w:val="0"/>
        <w:spacing w:line="360" w:lineRule="auto"/>
        <w:jc w:val="both"/>
        <w:rPr>
          <w:b/>
          <w:bCs/>
          <w:lang w:val="en"/>
        </w:rPr>
      </w:pPr>
    </w:p>
    <w:p w14:paraId="37D8B4CD" w14:textId="77777777" w:rsidR="003218FF" w:rsidRPr="005F1D42" w:rsidRDefault="003218FF" w:rsidP="003218FF">
      <w:pPr>
        <w:suppressAutoHyphens/>
        <w:autoSpaceDE w:val="0"/>
        <w:autoSpaceDN w:val="0"/>
        <w:adjustRightInd w:val="0"/>
        <w:spacing w:line="360" w:lineRule="auto"/>
        <w:jc w:val="both"/>
        <w:rPr>
          <w:b/>
          <w:bCs/>
          <w:lang w:val="en"/>
        </w:rPr>
      </w:pPr>
    </w:p>
    <w:p w14:paraId="0F9CF86A" w14:textId="77777777" w:rsidR="003218FF" w:rsidRPr="005F1D42" w:rsidRDefault="003218FF" w:rsidP="003218FF">
      <w:pPr>
        <w:suppressAutoHyphens/>
        <w:autoSpaceDE w:val="0"/>
        <w:autoSpaceDN w:val="0"/>
        <w:adjustRightInd w:val="0"/>
        <w:spacing w:line="360" w:lineRule="auto"/>
        <w:jc w:val="both"/>
        <w:rPr>
          <w:b/>
          <w:bCs/>
          <w:lang w:val="en"/>
        </w:rPr>
      </w:pPr>
    </w:p>
    <w:p w14:paraId="13F2A91E" w14:textId="668A115A" w:rsidR="003218FF" w:rsidRPr="005F1D42" w:rsidRDefault="001C65D9" w:rsidP="003218FF">
      <w:pPr>
        <w:suppressAutoHyphens/>
        <w:autoSpaceDE w:val="0"/>
        <w:autoSpaceDN w:val="0"/>
        <w:adjustRightInd w:val="0"/>
        <w:spacing w:line="360" w:lineRule="auto"/>
        <w:jc w:val="right"/>
        <w:rPr>
          <w:sz w:val="28"/>
          <w:szCs w:val="28"/>
        </w:rPr>
      </w:pPr>
      <w:r w:rsidRPr="005F1D42">
        <w:rPr>
          <w:i/>
          <w:sz w:val="28"/>
          <w:szCs w:val="28"/>
          <w:lang w:val="en"/>
        </w:rPr>
        <w:t>Instructor</w:t>
      </w:r>
      <w:r w:rsidR="003218FF" w:rsidRPr="005F1D42">
        <w:rPr>
          <w:sz w:val="28"/>
          <w:szCs w:val="28"/>
          <w:lang w:val="vi-VN"/>
        </w:rPr>
        <w:t xml:space="preserve">: </w:t>
      </w:r>
      <w:r w:rsidR="003218FF" w:rsidRPr="005F1D42">
        <w:rPr>
          <w:b/>
          <w:sz w:val="28"/>
          <w:szCs w:val="28"/>
          <w:lang w:val="vi-VN"/>
        </w:rPr>
        <w:t>T</w:t>
      </w:r>
      <w:r w:rsidR="003218FF" w:rsidRPr="005F1D42">
        <w:rPr>
          <w:b/>
          <w:sz w:val="28"/>
          <w:szCs w:val="28"/>
        </w:rPr>
        <w:t>S</w:t>
      </w:r>
      <w:r w:rsidR="003218FF" w:rsidRPr="005F1D42">
        <w:rPr>
          <w:b/>
          <w:sz w:val="28"/>
          <w:szCs w:val="28"/>
          <w:lang w:val="vi-VN"/>
        </w:rPr>
        <w:t xml:space="preserve"> </w:t>
      </w:r>
      <w:r w:rsidR="00C26757" w:rsidRPr="005F1D42">
        <w:rPr>
          <w:b/>
          <w:sz w:val="28"/>
          <w:szCs w:val="28"/>
        </w:rPr>
        <w:t>TRỊNH HÙNG CƯỜNG</w:t>
      </w:r>
    </w:p>
    <w:p w14:paraId="79CB8408" w14:textId="7C121E0F" w:rsidR="00C26757" w:rsidRPr="005F1D42" w:rsidRDefault="001C65D9" w:rsidP="00C26757">
      <w:pPr>
        <w:suppressAutoHyphens/>
        <w:autoSpaceDE w:val="0"/>
        <w:autoSpaceDN w:val="0"/>
        <w:adjustRightInd w:val="0"/>
        <w:spacing w:line="360" w:lineRule="auto"/>
        <w:jc w:val="right"/>
        <w:rPr>
          <w:b/>
          <w:bCs/>
          <w:sz w:val="28"/>
          <w:szCs w:val="28"/>
        </w:rPr>
      </w:pPr>
      <w:r w:rsidRPr="005F1D42">
        <w:rPr>
          <w:i/>
          <w:sz w:val="28"/>
          <w:szCs w:val="28"/>
          <w:lang w:val="vi-VN"/>
        </w:rPr>
        <w:t>Authors</w:t>
      </w:r>
      <w:r w:rsidR="003218FF" w:rsidRPr="005F1D42">
        <w:rPr>
          <w:sz w:val="28"/>
          <w:szCs w:val="28"/>
          <w:lang w:val="vi-VN"/>
        </w:rPr>
        <w:t>:</w:t>
      </w:r>
      <w:r w:rsidR="00C26757" w:rsidRPr="005F1D42">
        <w:rPr>
          <w:b/>
          <w:bCs/>
          <w:sz w:val="28"/>
          <w:szCs w:val="28"/>
        </w:rPr>
        <w:t xml:space="preserve"> PHẠM DUY KHÁNH – 522H0064</w:t>
      </w:r>
    </w:p>
    <w:p w14:paraId="64F550D7" w14:textId="0F951115" w:rsidR="00291721" w:rsidRPr="005F1D42" w:rsidRDefault="00C26757" w:rsidP="00C26757">
      <w:pPr>
        <w:suppressAutoHyphens/>
        <w:autoSpaceDE w:val="0"/>
        <w:autoSpaceDN w:val="0"/>
        <w:adjustRightInd w:val="0"/>
        <w:spacing w:line="360" w:lineRule="auto"/>
        <w:jc w:val="right"/>
        <w:rPr>
          <w:b/>
          <w:sz w:val="28"/>
          <w:szCs w:val="28"/>
        </w:rPr>
      </w:pPr>
      <w:r w:rsidRPr="005F1D42">
        <w:rPr>
          <w:b/>
          <w:bCs/>
          <w:sz w:val="28"/>
          <w:szCs w:val="28"/>
        </w:rPr>
        <w:t>NGUYỄN HUỲNH ANH KHOA – 522H0046</w:t>
      </w:r>
    </w:p>
    <w:p w14:paraId="322B2458" w14:textId="4CDD2CF4" w:rsidR="003218FF" w:rsidRPr="005F1D42" w:rsidRDefault="00517A13" w:rsidP="003218FF">
      <w:pPr>
        <w:suppressAutoHyphens/>
        <w:autoSpaceDE w:val="0"/>
        <w:autoSpaceDN w:val="0"/>
        <w:adjustRightInd w:val="0"/>
        <w:spacing w:line="360" w:lineRule="auto"/>
        <w:jc w:val="right"/>
        <w:rPr>
          <w:sz w:val="28"/>
          <w:szCs w:val="28"/>
          <w:lang w:val="vi-VN"/>
        </w:rPr>
      </w:pPr>
      <w:r w:rsidRPr="005F1D42">
        <w:rPr>
          <w:sz w:val="28"/>
          <w:szCs w:val="28"/>
        </w:rPr>
        <w:t>Class</w:t>
      </w:r>
      <w:r w:rsidR="003218FF" w:rsidRPr="005F1D42">
        <w:rPr>
          <w:b/>
          <w:bCs/>
          <w:sz w:val="28"/>
          <w:szCs w:val="28"/>
          <w:lang w:val="vi-VN"/>
        </w:rPr>
        <w:t>:</w:t>
      </w:r>
      <w:r w:rsidR="00C26757" w:rsidRPr="005F1D42">
        <w:rPr>
          <w:b/>
          <w:bCs/>
          <w:sz w:val="28"/>
          <w:szCs w:val="28"/>
        </w:rPr>
        <w:t xml:space="preserve"> </w:t>
      </w:r>
      <w:r w:rsidR="00C26757" w:rsidRPr="005F1D42">
        <w:rPr>
          <w:b/>
          <w:bCs/>
          <w:sz w:val="28"/>
          <w:szCs w:val="28"/>
          <w:lang w:val="vi-VN"/>
        </w:rPr>
        <w:t>505060</w:t>
      </w:r>
    </w:p>
    <w:p w14:paraId="3C1E0E73" w14:textId="6ABD092C" w:rsidR="003218FF" w:rsidRPr="005F1D42" w:rsidRDefault="00517A13" w:rsidP="003218FF">
      <w:pPr>
        <w:suppressAutoHyphens/>
        <w:autoSpaceDE w:val="0"/>
        <w:autoSpaceDN w:val="0"/>
        <w:adjustRightInd w:val="0"/>
        <w:spacing w:line="360" w:lineRule="auto"/>
        <w:jc w:val="right"/>
        <w:rPr>
          <w:sz w:val="28"/>
          <w:szCs w:val="28"/>
        </w:rPr>
      </w:pPr>
      <w:r w:rsidRPr="005F1D42">
        <w:rPr>
          <w:sz w:val="28"/>
          <w:szCs w:val="28"/>
        </w:rPr>
        <w:t>Course</w:t>
      </w:r>
      <w:r w:rsidR="003218FF" w:rsidRPr="005F1D42">
        <w:rPr>
          <w:b/>
          <w:bCs/>
          <w:sz w:val="28"/>
          <w:szCs w:val="28"/>
          <w:lang w:val="vi-VN"/>
        </w:rPr>
        <w:t>:</w:t>
      </w:r>
      <w:r w:rsidR="00C26757" w:rsidRPr="005F1D42">
        <w:rPr>
          <w:b/>
          <w:bCs/>
          <w:sz w:val="28"/>
          <w:szCs w:val="28"/>
        </w:rPr>
        <w:t xml:space="preserve"> 26</w:t>
      </w:r>
    </w:p>
    <w:p w14:paraId="681D1A61" w14:textId="77777777" w:rsidR="003218FF" w:rsidRPr="005F1D42" w:rsidRDefault="003218FF" w:rsidP="003218FF">
      <w:pPr>
        <w:suppressAutoHyphens/>
        <w:autoSpaceDE w:val="0"/>
        <w:autoSpaceDN w:val="0"/>
        <w:adjustRightInd w:val="0"/>
        <w:jc w:val="center"/>
        <w:rPr>
          <w:b/>
          <w:bCs/>
          <w:lang w:val="vi-VN"/>
        </w:rPr>
      </w:pPr>
    </w:p>
    <w:p w14:paraId="3F89FBD1" w14:textId="77777777" w:rsidR="002D4629" w:rsidRPr="005F1D42" w:rsidRDefault="002D4629" w:rsidP="003218FF">
      <w:pPr>
        <w:suppressAutoHyphens/>
        <w:autoSpaceDE w:val="0"/>
        <w:autoSpaceDN w:val="0"/>
        <w:adjustRightInd w:val="0"/>
        <w:jc w:val="center"/>
        <w:rPr>
          <w:b/>
          <w:bCs/>
          <w:lang w:val="vi-VN"/>
        </w:rPr>
      </w:pPr>
    </w:p>
    <w:p w14:paraId="2B8E4F14" w14:textId="77777777" w:rsidR="002D4629" w:rsidRPr="005F1D42" w:rsidRDefault="002D4629" w:rsidP="003218FF">
      <w:pPr>
        <w:suppressAutoHyphens/>
        <w:autoSpaceDE w:val="0"/>
        <w:autoSpaceDN w:val="0"/>
        <w:adjustRightInd w:val="0"/>
        <w:jc w:val="center"/>
        <w:rPr>
          <w:b/>
          <w:bCs/>
          <w:lang w:val="vi-VN"/>
        </w:rPr>
      </w:pPr>
    </w:p>
    <w:p w14:paraId="0D7C770E" w14:textId="77777777" w:rsidR="002D4629" w:rsidRPr="005F1D42" w:rsidRDefault="002D4629" w:rsidP="003218FF">
      <w:pPr>
        <w:suppressAutoHyphens/>
        <w:autoSpaceDE w:val="0"/>
        <w:autoSpaceDN w:val="0"/>
        <w:adjustRightInd w:val="0"/>
        <w:jc w:val="center"/>
        <w:rPr>
          <w:b/>
          <w:bCs/>
          <w:lang w:val="vi-VN"/>
        </w:rPr>
      </w:pPr>
    </w:p>
    <w:p w14:paraId="7AEFFDD1" w14:textId="51B11AA9" w:rsidR="00B118C8" w:rsidRPr="005F1D42" w:rsidRDefault="001C65D9" w:rsidP="00291721">
      <w:pPr>
        <w:suppressAutoHyphens/>
        <w:autoSpaceDE w:val="0"/>
        <w:autoSpaceDN w:val="0"/>
        <w:adjustRightInd w:val="0"/>
        <w:jc w:val="center"/>
        <w:rPr>
          <w:b/>
          <w:bCs/>
          <w:iCs/>
          <w:sz w:val="28"/>
          <w:szCs w:val="28"/>
        </w:rPr>
        <w:sectPr w:rsidR="00B118C8" w:rsidRPr="005F1D42" w:rsidSect="00F865AC">
          <w:headerReference w:type="default" r:id="rId9"/>
          <w:pgSz w:w="12240" w:h="15840"/>
          <w:pgMar w:top="1985" w:right="1134" w:bottom="1701" w:left="1985" w:header="720" w:footer="720" w:gutter="0"/>
          <w:cols w:space="720"/>
          <w:docGrid w:linePitch="360"/>
        </w:sectPr>
      </w:pPr>
      <w:r w:rsidRPr="005F1D42">
        <w:rPr>
          <w:b/>
          <w:bCs/>
          <w:iCs/>
          <w:sz w:val="28"/>
          <w:szCs w:val="28"/>
        </w:rPr>
        <w:t>HO CHI MINH CITY</w:t>
      </w:r>
      <w:r w:rsidR="003218FF" w:rsidRPr="005F1D42">
        <w:rPr>
          <w:b/>
          <w:bCs/>
          <w:iCs/>
          <w:sz w:val="28"/>
          <w:szCs w:val="28"/>
          <w:lang w:val="vi-VN"/>
        </w:rPr>
        <w:t>,</w:t>
      </w:r>
      <w:r w:rsidR="005B236F" w:rsidRPr="005F1D42">
        <w:rPr>
          <w:b/>
          <w:bCs/>
          <w:iCs/>
          <w:sz w:val="28"/>
          <w:szCs w:val="28"/>
        </w:rPr>
        <w:t xml:space="preserve"> </w:t>
      </w:r>
      <w:r w:rsidR="003218FF" w:rsidRPr="005F1D42">
        <w:rPr>
          <w:b/>
          <w:bCs/>
          <w:iCs/>
          <w:sz w:val="28"/>
          <w:szCs w:val="28"/>
          <w:lang w:val="vi-VN"/>
        </w:rPr>
        <w:t>20</w:t>
      </w:r>
      <w:r w:rsidR="00C26757" w:rsidRPr="005F1D42">
        <w:rPr>
          <w:b/>
          <w:bCs/>
          <w:iCs/>
          <w:sz w:val="28"/>
          <w:szCs w:val="28"/>
        </w:rPr>
        <w:t>24</w:t>
      </w:r>
    </w:p>
    <w:p w14:paraId="712FD8AC" w14:textId="77777777" w:rsidR="00893111" w:rsidRPr="005F1D42" w:rsidRDefault="00893111" w:rsidP="00893111">
      <w:pPr>
        <w:suppressAutoHyphens/>
        <w:autoSpaceDE w:val="0"/>
        <w:autoSpaceDN w:val="0"/>
        <w:adjustRightInd w:val="0"/>
        <w:ind w:firstLine="720"/>
        <w:jc w:val="center"/>
        <w:rPr>
          <w:bCs/>
          <w:sz w:val="28"/>
          <w:szCs w:val="28"/>
          <w:lang w:val="vi-VN"/>
        </w:rPr>
      </w:pPr>
      <w:r w:rsidRPr="005F1D42">
        <w:rPr>
          <w:bCs/>
          <w:sz w:val="28"/>
          <w:szCs w:val="28"/>
          <w:lang w:val="vi-VN"/>
        </w:rPr>
        <w:lastRenderedPageBreak/>
        <w:t>VIETNAM GENERAL CONFEDERATION OF LABORERS</w:t>
      </w:r>
    </w:p>
    <w:p w14:paraId="53981F5E" w14:textId="77777777" w:rsidR="00893111" w:rsidRPr="005F1D42" w:rsidRDefault="00893111" w:rsidP="00893111">
      <w:pPr>
        <w:suppressAutoHyphens/>
        <w:autoSpaceDE w:val="0"/>
        <w:autoSpaceDN w:val="0"/>
        <w:adjustRightInd w:val="0"/>
        <w:ind w:firstLine="720"/>
        <w:jc w:val="center"/>
        <w:rPr>
          <w:b/>
          <w:sz w:val="28"/>
          <w:szCs w:val="28"/>
          <w:lang w:val="vi-VN"/>
        </w:rPr>
      </w:pPr>
      <w:r w:rsidRPr="005F1D42">
        <w:rPr>
          <w:b/>
          <w:sz w:val="28"/>
          <w:szCs w:val="28"/>
          <w:lang w:val="vi-VN"/>
        </w:rPr>
        <w:t>TON DUC THANG UNIVERSITY</w:t>
      </w:r>
    </w:p>
    <w:p w14:paraId="6DA80D4A" w14:textId="0DF82DBF" w:rsidR="003218FF" w:rsidRPr="005F1D42" w:rsidRDefault="00893111" w:rsidP="00893111">
      <w:pPr>
        <w:suppressAutoHyphens/>
        <w:autoSpaceDE w:val="0"/>
        <w:autoSpaceDN w:val="0"/>
        <w:adjustRightInd w:val="0"/>
        <w:ind w:firstLine="720"/>
        <w:jc w:val="center"/>
        <w:rPr>
          <w:b/>
          <w:sz w:val="28"/>
          <w:szCs w:val="28"/>
        </w:rPr>
      </w:pPr>
      <w:r w:rsidRPr="005F1D42">
        <w:rPr>
          <w:b/>
          <w:sz w:val="28"/>
          <w:szCs w:val="28"/>
          <w:lang w:val="vi-VN"/>
        </w:rPr>
        <w:t>FACULTY OF INFORMATION TECHNOLOGY</w:t>
      </w:r>
    </w:p>
    <w:p w14:paraId="055F29E7" w14:textId="77777777" w:rsidR="00893111" w:rsidRPr="005F1D42" w:rsidRDefault="00893111" w:rsidP="00893111">
      <w:pPr>
        <w:suppressAutoHyphens/>
        <w:autoSpaceDE w:val="0"/>
        <w:autoSpaceDN w:val="0"/>
        <w:adjustRightInd w:val="0"/>
        <w:ind w:firstLine="720"/>
        <w:jc w:val="center"/>
      </w:pPr>
    </w:p>
    <w:p w14:paraId="6312BB7A" w14:textId="77777777" w:rsidR="003218FF" w:rsidRPr="005F1D42" w:rsidRDefault="003218FF" w:rsidP="003218FF">
      <w:pPr>
        <w:suppressAutoHyphens/>
        <w:autoSpaceDE w:val="0"/>
        <w:autoSpaceDN w:val="0"/>
        <w:adjustRightInd w:val="0"/>
        <w:ind w:firstLine="720"/>
        <w:jc w:val="center"/>
        <w:rPr>
          <w:b/>
          <w:bCs/>
          <w:sz w:val="28"/>
          <w:szCs w:val="28"/>
          <w:lang w:val="en"/>
        </w:rPr>
      </w:pPr>
      <w:r w:rsidRPr="005F1D42">
        <w:rPr>
          <w:noProof/>
          <w:sz w:val="22"/>
          <w:szCs w:val="22"/>
        </w:rPr>
        <w:drawing>
          <wp:inline distT="0" distB="0" distL="0" distR="0" wp14:anchorId="134EE533" wp14:editId="54BB99A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0AF313A" w14:textId="77777777" w:rsidR="003218FF" w:rsidRPr="005F1D42" w:rsidRDefault="003218FF" w:rsidP="003218FF">
      <w:pPr>
        <w:suppressAutoHyphens/>
        <w:autoSpaceDE w:val="0"/>
        <w:autoSpaceDN w:val="0"/>
        <w:adjustRightInd w:val="0"/>
        <w:ind w:firstLine="720"/>
        <w:rPr>
          <w:b/>
          <w:bCs/>
          <w:sz w:val="28"/>
          <w:szCs w:val="28"/>
          <w:lang w:val="en"/>
        </w:rPr>
      </w:pPr>
    </w:p>
    <w:p w14:paraId="3C006C37" w14:textId="77777777" w:rsidR="003218FF" w:rsidRPr="005F1D42" w:rsidRDefault="003218FF" w:rsidP="003218FF">
      <w:pPr>
        <w:suppressAutoHyphens/>
        <w:autoSpaceDE w:val="0"/>
        <w:autoSpaceDN w:val="0"/>
        <w:adjustRightInd w:val="0"/>
        <w:ind w:firstLine="720"/>
        <w:rPr>
          <w:b/>
          <w:bCs/>
          <w:sz w:val="28"/>
          <w:szCs w:val="28"/>
          <w:lang w:val="en"/>
        </w:rPr>
      </w:pPr>
    </w:p>
    <w:p w14:paraId="77445444" w14:textId="53C4724A" w:rsidR="002D4629" w:rsidRPr="005F1D42" w:rsidRDefault="00C26757" w:rsidP="002D4629">
      <w:pPr>
        <w:suppressAutoHyphens/>
        <w:autoSpaceDE w:val="0"/>
        <w:autoSpaceDN w:val="0"/>
        <w:adjustRightInd w:val="0"/>
        <w:spacing w:line="360" w:lineRule="auto"/>
        <w:ind w:firstLine="720"/>
        <w:jc w:val="center"/>
        <w:rPr>
          <w:b/>
          <w:bCs/>
          <w:sz w:val="32"/>
          <w:szCs w:val="32"/>
          <w:lang w:val="en"/>
        </w:rPr>
      </w:pPr>
      <w:r w:rsidRPr="005F1D42">
        <w:rPr>
          <w:b/>
          <w:bCs/>
          <w:sz w:val="32"/>
          <w:szCs w:val="32"/>
          <w:lang w:val="en"/>
        </w:rPr>
        <w:t>Introduction to Digital Image Processing</w:t>
      </w:r>
    </w:p>
    <w:p w14:paraId="1361B030" w14:textId="77777777" w:rsidR="002D4629" w:rsidRPr="005F1D42" w:rsidRDefault="002D4629" w:rsidP="002D4629">
      <w:pPr>
        <w:suppressAutoHyphens/>
        <w:autoSpaceDE w:val="0"/>
        <w:autoSpaceDN w:val="0"/>
        <w:adjustRightInd w:val="0"/>
        <w:spacing w:line="360" w:lineRule="auto"/>
        <w:rPr>
          <w:b/>
          <w:bCs/>
          <w:lang w:val="en"/>
        </w:rPr>
      </w:pPr>
    </w:p>
    <w:p w14:paraId="25B0E21A" w14:textId="77777777" w:rsidR="002D4629" w:rsidRPr="005F1D42" w:rsidRDefault="002D4629" w:rsidP="002D4629">
      <w:pPr>
        <w:suppressAutoHyphens/>
        <w:autoSpaceDE w:val="0"/>
        <w:autoSpaceDN w:val="0"/>
        <w:adjustRightInd w:val="0"/>
        <w:spacing w:line="360" w:lineRule="auto"/>
        <w:rPr>
          <w:b/>
          <w:bCs/>
          <w:lang w:val="en"/>
        </w:rPr>
      </w:pPr>
    </w:p>
    <w:p w14:paraId="0DDECFEC" w14:textId="77777777" w:rsidR="00E766EA" w:rsidRPr="005F1D42" w:rsidRDefault="00E766EA" w:rsidP="002D4629">
      <w:pPr>
        <w:suppressAutoHyphens/>
        <w:autoSpaceDE w:val="0"/>
        <w:autoSpaceDN w:val="0"/>
        <w:adjustRightInd w:val="0"/>
        <w:spacing w:line="360" w:lineRule="auto"/>
        <w:rPr>
          <w:b/>
          <w:bCs/>
          <w:lang w:val="en"/>
        </w:rPr>
      </w:pPr>
    </w:p>
    <w:p w14:paraId="558B22DC" w14:textId="77777777" w:rsidR="00C26757" w:rsidRPr="005F1D42" w:rsidRDefault="00C26757" w:rsidP="00C26757">
      <w:pPr>
        <w:suppressAutoHyphens/>
        <w:autoSpaceDE w:val="0"/>
        <w:autoSpaceDN w:val="0"/>
        <w:adjustRightInd w:val="0"/>
        <w:spacing w:line="360" w:lineRule="auto"/>
        <w:ind w:firstLine="720"/>
        <w:jc w:val="center"/>
        <w:rPr>
          <w:sz w:val="28"/>
          <w:szCs w:val="28"/>
          <w:lang w:val="en"/>
        </w:rPr>
      </w:pPr>
      <w:r w:rsidRPr="005F1D42">
        <w:rPr>
          <w:b/>
          <w:bCs/>
          <w:sz w:val="48"/>
          <w:szCs w:val="48"/>
          <w:lang w:val="en"/>
        </w:rPr>
        <w:t>Midterm Essay</w:t>
      </w:r>
    </w:p>
    <w:p w14:paraId="724D57DB" w14:textId="77777777" w:rsidR="003218FF" w:rsidRPr="005F1D42" w:rsidRDefault="00DB7595" w:rsidP="00C26757">
      <w:pPr>
        <w:suppressAutoHyphens/>
        <w:autoSpaceDE w:val="0"/>
        <w:autoSpaceDN w:val="0"/>
        <w:adjustRightInd w:val="0"/>
        <w:spacing w:line="360" w:lineRule="auto"/>
        <w:rPr>
          <w:sz w:val="48"/>
          <w:szCs w:val="48"/>
          <w:lang w:val="en"/>
        </w:rPr>
      </w:pPr>
      <w:r w:rsidRPr="005F1D42">
        <w:rPr>
          <w:sz w:val="48"/>
          <w:szCs w:val="48"/>
          <w:lang w:val="en"/>
        </w:rPr>
        <w:t xml:space="preserve"> </w:t>
      </w:r>
    </w:p>
    <w:p w14:paraId="1C3058AF" w14:textId="77777777" w:rsidR="003218FF" w:rsidRPr="005F1D42" w:rsidRDefault="003218FF" w:rsidP="003218FF">
      <w:pPr>
        <w:suppressAutoHyphens/>
        <w:autoSpaceDE w:val="0"/>
        <w:autoSpaceDN w:val="0"/>
        <w:adjustRightInd w:val="0"/>
        <w:jc w:val="both"/>
        <w:rPr>
          <w:b/>
          <w:bCs/>
          <w:lang w:val="en"/>
        </w:rPr>
      </w:pPr>
    </w:p>
    <w:p w14:paraId="05C6E940" w14:textId="77777777" w:rsidR="003218FF" w:rsidRPr="005F1D42" w:rsidRDefault="003218FF" w:rsidP="003218FF">
      <w:pPr>
        <w:suppressAutoHyphens/>
        <w:autoSpaceDE w:val="0"/>
        <w:autoSpaceDN w:val="0"/>
        <w:adjustRightInd w:val="0"/>
        <w:jc w:val="both"/>
        <w:rPr>
          <w:b/>
          <w:bCs/>
          <w:lang w:val="en"/>
        </w:rPr>
      </w:pPr>
    </w:p>
    <w:p w14:paraId="3AEEEE27" w14:textId="77777777" w:rsidR="003218FF" w:rsidRPr="005F1D42" w:rsidRDefault="003218FF" w:rsidP="003218FF">
      <w:pPr>
        <w:suppressAutoHyphens/>
        <w:autoSpaceDE w:val="0"/>
        <w:autoSpaceDN w:val="0"/>
        <w:adjustRightInd w:val="0"/>
        <w:jc w:val="both"/>
        <w:rPr>
          <w:b/>
          <w:bCs/>
          <w:lang w:val="en"/>
        </w:rPr>
      </w:pPr>
    </w:p>
    <w:p w14:paraId="7B3326F4" w14:textId="77777777" w:rsidR="003218FF" w:rsidRPr="005F1D42" w:rsidRDefault="003218FF" w:rsidP="003218FF">
      <w:pPr>
        <w:suppressAutoHyphens/>
        <w:autoSpaceDE w:val="0"/>
        <w:autoSpaceDN w:val="0"/>
        <w:adjustRightInd w:val="0"/>
        <w:jc w:val="both"/>
        <w:rPr>
          <w:b/>
          <w:bCs/>
          <w:lang w:val="en"/>
        </w:rPr>
      </w:pPr>
    </w:p>
    <w:p w14:paraId="746A6835" w14:textId="77777777" w:rsidR="003218FF" w:rsidRPr="005F1D42" w:rsidRDefault="003218FF" w:rsidP="003218FF">
      <w:pPr>
        <w:suppressAutoHyphens/>
        <w:autoSpaceDE w:val="0"/>
        <w:autoSpaceDN w:val="0"/>
        <w:adjustRightInd w:val="0"/>
        <w:jc w:val="both"/>
        <w:rPr>
          <w:b/>
          <w:bCs/>
          <w:lang w:val="en"/>
        </w:rPr>
      </w:pPr>
    </w:p>
    <w:p w14:paraId="312CA5FA" w14:textId="3B678362" w:rsidR="003218FF" w:rsidRPr="005F1D42" w:rsidRDefault="001C65D9" w:rsidP="003218FF">
      <w:pPr>
        <w:suppressAutoHyphens/>
        <w:autoSpaceDE w:val="0"/>
        <w:autoSpaceDN w:val="0"/>
        <w:adjustRightInd w:val="0"/>
        <w:jc w:val="right"/>
        <w:rPr>
          <w:sz w:val="28"/>
          <w:szCs w:val="28"/>
        </w:rPr>
      </w:pPr>
      <w:r w:rsidRPr="005F1D42">
        <w:rPr>
          <w:sz w:val="28"/>
          <w:szCs w:val="28"/>
          <w:lang w:val="en"/>
        </w:rPr>
        <w:t>Instructor</w:t>
      </w:r>
      <w:r w:rsidR="003218FF" w:rsidRPr="005F1D42">
        <w:rPr>
          <w:sz w:val="28"/>
          <w:szCs w:val="28"/>
          <w:lang w:val="vi-VN"/>
        </w:rPr>
        <w:t xml:space="preserve">: </w:t>
      </w:r>
      <w:r w:rsidR="003218FF" w:rsidRPr="005F1D42">
        <w:rPr>
          <w:b/>
          <w:sz w:val="28"/>
          <w:szCs w:val="28"/>
          <w:lang w:val="vi-VN"/>
        </w:rPr>
        <w:t>T</w:t>
      </w:r>
      <w:r w:rsidR="003218FF" w:rsidRPr="005F1D42">
        <w:rPr>
          <w:b/>
          <w:sz w:val="28"/>
          <w:szCs w:val="28"/>
        </w:rPr>
        <w:t>S</w:t>
      </w:r>
      <w:r w:rsidR="003218FF" w:rsidRPr="005F1D42">
        <w:rPr>
          <w:b/>
          <w:sz w:val="28"/>
          <w:szCs w:val="28"/>
          <w:lang w:val="vi-VN"/>
        </w:rPr>
        <w:t xml:space="preserve"> </w:t>
      </w:r>
      <w:r w:rsidR="00C26757" w:rsidRPr="005F1D42">
        <w:rPr>
          <w:b/>
          <w:sz w:val="28"/>
          <w:szCs w:val="28"/>
        </w:rPr>
        <w:t>TRỊNH HÙNG CƯỜNG</w:t>
      </w:r>
    </w:p>
    <w:p w14:paraId="18E830E1" w14:textId="508222CD" w:rsidR="003218FF" w:rsidRPr="005F1D42" w:rsidRDefault="001C65D9" w:rsidP="003218FF">
      <w:pPr>
        <w:suppressAutoHyphens/>
        <w:autoSpaceDE w:val="0"/>
        <w:autoSpaceDN w:val="0"/>
        <w:adjustRightInd w:val="0"/>
        <w:jc w:val="right"/>
        <w:rPr>
          <w:b/>
          <w:bCs/>
          <w:sz w:val="28"/>
          <w:szCs w:val="28"/>
        </w:rPr>
      </w:pPr>
      <w:r w:rsidRPr="005F1D42">
        <w:rPr>
          <w:sz w:val="28"/>
          <w:szCs w:val="28"/>
        </w:rPr>
        <w:t>Authors</w:t>
      </w:r>
      <w:r w:rsidR="003218FF" w:rsidRPr="005F1D42">
        <w:rPr>
          <w:sz w:val="28"/>
          <w:szCs w:val="28"/>
          <w:lang w:val="vi-VN"/>
        </w:rPr>
        <w:t>:</w:t>
      </w:r>
      <w:r w:rsidR="00C26757" w:rsidRPr="005F1D42">
        <w:rPr>
          <w:b/>
          <w:bCs/>
          <w:sz w:val="28"/>
          <w:szCs w:val="28"/>
        </w:rPr>
        <w:t xml:space="preserve"> PHẠM DUY KHÁNH – 522H0064</w:t>
      </w:r>
    </w:p>
    <w:p w14:paraId="1EA7DF0A" w14:textId="2CDEF9F9" w:rsidR="00CA1C39" w:rsidRPr="005F1D42" w:rsidRDefault="00C26757" w:rsidP="003218FF">
      <w:pPr>
        <w:suppressAutoHyphens/>
        <w:autoSpaceDE w:val="0"/>
        <w:autoSpaceDN w:val="0"/>
        <w:adjustRightInd w:val="0"/>
        <w:jc w:val="right"/>
        <w:rPr>
          <w:b/>
          <w:bCs/>
          <w:sz w:val="28"/>
          <w:szCs w:val="28"/>
        </w:rPr>
      </w:pPr>
      <w:r w:rsidRPr="005F1D42">
        <w:rPr>
          <w:b/>
          <w:bCs/>
          <w:sz w:val="28"/>
          <w:szCs w:val="28"/>
        </w:rPr>
        <w:t>NGUYỄN HUỲNH ANH KHOA – 522H0046</w:t>
      </w:r>
    </w:p>
    <w:p w14:paraId="2924380F" w14:textId="26E3C261" w:rsidR="003218FF" w:rsidRPr="005F1D42" w:rsidRDefault="00560DA9" w:rsidP="003218FF">
      <w:pPr>
        <w:suppressAutoHyphens/>
        <w:autoSpaceDE w:val="0"/>
        <w:autoSpaceDN w:val="0"/>
        <w:adjustRightInd w:val="0"/>
        <w:jc w:val="right"/>
        <w:rPr>
          <w:sz w:val="28"/>
          <w:szCs w:val="28"/>
          <w:lang w:val="vi-VN"/>
        </w:rPr>
      </w:pPr>
      <w:r w:rsidRPr="005F1D42">
        <w:rPr>
          <w:sz w:val="28"/>
          <w:szCs w:val="28"/>
        </w:rPr>
        <w:t>Class</w:t>
      </w:r>
      <w:r w:rsidR="003218FF" w:rsidRPr="005F1D42">
        <w:rPr>
          <w:b/>
          <w:bCs/>
          <w:sz w:val="28"/>
          <w:szCs w:val="28"/>
          <w:lang w:val="vi-VN"/>
        </w:rPr>
        <w:t xml:space="preserve">: </w:t>
      </w:r>
      <w:r w:rsidR="00C26757" w:rsidRPr="005F1D42">
        <w:rPr>
          <w:b/>
          <w:bCs/>
          <w:sz w:val="28"/>
          <w:szCs w:val="28"/>
          <w:lang w:val="vi-VN"/>
        </w:rPr>
        <w:t>505060</w:t>
      </w:r>
      <w:r w:rsidR="003218FF" w:rsidRPr="005F1D42">
        <w:rPr>
          <w:b/>
          <w:bCs/>
          <w:sz w:val="28"/>
          <w:szCs w:val="28"/>
          <w:lang w:val="vi-VN"/>
        </w:rPr>
        <w:t xml:space="preserve">   </w:t>
      </w:r>
    </w:p>
    <w:p w14:paraId="6D875E7B" w14:textId="0AA4BCC9" w:rsidR="003218FF" w:rsidRPr="005F1D42" w:rsidRDefault="00560DA9" w:rsidP="003218FF">
      <w:pPr>
        <w:suppressAutoHyphens/>
        <w:autoSpaceDE w:val="0"/>
        <w:autoSpaceDN w:val="0"/>
        <w:adjustRightInd w:val="0"/>
        <w:jc w:val="right"/>
        <w:rPr>
          <w:sz w:val="28"/>
          <w:szCs w:val="28"/>
        </w:rPr>
      </w:pPr>
      <w:r w:rsidRPr="005F1D42">
        <w:rPr>
          <w:sz w:val="28"/>
          <w:szCs w:val="28"/>
        </w:rPr>
        <w:t>Cousre</w:t>
      </w:r>
      <w:r w:rsidR="003218FF" w:rsidRPr="005F1D42">
        <w:rPr>
          <w:b/>
          <w:bCs/>
          <w:sz w:val="28"/>
          <w:szCs w:val="28"/>
          <w:lang w:val="vi-VN"/>
        </w:rPr>
        <w:t>:</w:t>
      </w:r>
      <w:r w:rsidR="00C26757" w:rsidRPr="005F1D42">
        <w:rPr>
          <w:b/>
          <w:bCs/>
          <w:sz w:val="28"/>
          <w:szCs w:val="28"/>
        </w:rPr>
        <w:t xml:space="preserve"> 26</w:t>
      </w:r>
    </w:p>
    <w:p w14:paraId="7D407603" w14:textId="77777777" w:rsidR="003218FF" w:rsidRPr="005F1D42" w:rsidRDefault="003218FF" w:rsidP="003218FF">
      <w:pPr>
        <w:suppressAutoHyphens/>
        <w:autoSpaceDE w:val="0"/>
        <w:autoSpaceDN w:val="0"/>
        <w:adjustRightInd w:val="0"/>
        <w:rPr>
          <w:b/>
          <w:bCs/>
          <w:sz w:val="28"/>
          <w:szCs w:val="28"/>
          <w:lang w:val="vi-VN"/>
        </w:rPr>
      </w:pPr>
    </w:p>
    <w:p w14:paraId="2CFC4F7F" w14:textId="77777777" w:rsidR="002D4629" w:rsidRPr="005F1D42" w:rsidRDefault="002D4629" w:rsidP="003218FF">
      <w:pPr>
        <w:suppressAutoHyphens/>
        <w:autoSpaceDE w:val="0"/>
        <w:autoSpaceDN w:val="0"/>
        <w:adjustRightInd w:val="0"/>
        <w:rPr>
          <w:b/>
          <w:bCs/>
          <w:sz w:val="28"/>
          <w:szCs w:val="28"/>
          <w:lang w:val="vi-VN"/>
        </w:rPr>
      </w:pPr>
    </w:p>
    <w:p w14:paraId="66827F18" w14:textId="77777777" w:rsidR="002D4629" w:rsidRPr="005F1D42" w:rsidRDefault="002D4629" w:rsidP="003218FF">
      <w:pPr>
        <w:suppressAutoHyphens/>
        <w:autoSpaceDE w:val="0"/>
        <w:autoSpaceDN w:val="0"/>
        <w:adjustRightInd w:val="0"/>
        <w:rPr>
          <w:b/>
          <w:bCs/>
          <w:sz w:val="28"/>
          <w:szCs w:val="28"/>
          <w:lang w:val="vi-VN"/>
        </w:rPr>
      </w:pPr>
    </w:p>
    <w:p w14:paraId="3752B242" w14:textId="77777777" w:rsidR="002D4629" w:rsidRPr="005F1D42" w:rsidRDefault="002D4629" w:rsidP="003218FF">
      <w:pPr>
        <w:suppressAutoHyphens/>
        <w:autoSpaceDE w:val="0"/>
        <w:autoSpaceDN w:val="0"/>
        <w:adjustRightInd w:val="0"/>
        <w:rPr>
          <w:b/>
          <w:bCs/>
          <w:sz w:val="28"/>
          <w:szCs w:val="28"/>
          <w:lang w:val="vi-VN"/>
        </w:rPr>
      </w:pPr>
    </w:p>
    <w:p w14:paraId="7A8D4F16" w14:textId="77777777" w:rsidR="002D4629" w:rsidRPr="005F1D42" w:rsidRDefault="002D4629" w:rsidP="003218FF">
      <w:pPr>
        <w:suppressAutoHyphens/>
        <w:autoSpaceDE w:val="0"/>
        <w:autoSpaceDN w:val="0"/>
        <w:adjustRightInd w:val="0"/>
        <w:rPr>
          <w:b/>
          <w:bCs/>
          <w:sz w:val="28"/>
          <w:szCs w:val="28"/>
          <w:lang w:val="vi-VN"/>
        </w:rPr>
      </w:pPr>
    </w:p>
    <w:p w14:paraId="1A1FF947" w14:textId="77777777" w:rsidR="003218FF" w:rsidRPr="005F1D42" w:rsidRDefault="003218FF" w:rsidP="003218FF">
      <w:pPr>
        <w:suppressAutoHyphens/>
        <w:autoSpaceDE w:val="0"/>
        <w:autoSpaceDN w:val="0"/>
        <w:adjustRightInd w:val="0"/>
        <w:jc w:val="center"/>
        <w:rPr>
          <w:b/>
          <w:bCs/>
          <w:lang w:val="vi-VN"/>
        </w:rPr>
      </w:pPr>
    </w:p>
    <w:p w14:paraId="57AADD0D" w14:textId="338714BB" w:rsidR="00B118C8" w:rsidRPr="005F1D42" w:rsidRDefault="001C65D9" w:rsidP="003218FF">
      <w:pPr>
        <w:suppressAutoHyphens/>
        <w:autoSpaceDE w:val="0"/>
        <w:autoSpaceDN w:val="0"/>
        <w:adjustRightInd w:val="0"/>
        <w:jc w:val="center"/>
        <w:rPr>
          <w:b/>
          <w:bCs/>
          <w:iCs/>
          <w:sz w:val="28"/>
          <w:szCs w:val="28"/>
          <w:lang w:val="vi-VN"/>
        </w:rPr>
        <w:sectPr w:rsidR="00B118C8" w:rsidRPr="005F1D42" w:rsidSect="00F865AC">
          <w:pgSz w:w="12240" w:h="15840"/>
          <w:pgMar w:top="1985" w:right="1134" w:bottom="1701" w:left="1985" w:header="720" w:footer="720" w:gutter="0"/>
          <w:cols w:space="720"/>
          <w:docGrid w:linePitch="360"/>
        </w:sectPr>
      </w:pPr>
      <w:r w:rsidRPr="005F1D42">
        <w:rPr>
          <w:b/>
          <w:bCs/>
          <w:iCs/>
          <w:sz w:val="28"/>
          <w:szCs w:val="28"/>
        </w:rPr>
        <w:t>HO CHI MINH CITY</w:t>
      </w:r>
      <w:r w:rsidR="003218FF" w:rsidRPr="005F1D42">
        <w:rPr>
          <w:b/>
          <w:bCs/>
          <w:iCs/>
          <w:sz w:val="28"/>
          <w:szCs w:val="28"/>
          <w:lang w:val="vi-VN"/>
        </w:rPr>
        <w:t>, 20</w:t>
      </w:r>
      <w:r w:rsidR="00C26757" w:rsidRPr="005F1D42">
        <w:rPr>
          <w:b/>
          <w:bCs/>
          <w:iCs/>
          <w:sz w:val="28"/>
          <w:szCs w:val="28"/>
        </w:rPr>
        <w:t>2</w:t>
      </w:r>
      <w:r w:rsidR="003218FF" w:rsidRPr="005F1D42">
        <w:rPr>
          <w:b/>
          <w:bCs/>
          <w:iCs/>
          <w:sz w:val="28"/>
          <w:szCs w:val="28"/>
          <w:lang w:val="vi-VN"/>
        </w:rPr>
        <w:t>4</w:t>
      </w:r>
    </w:p>
    <w:p w14:paraId="50EF27C5" w14:textId="5E82A9F2" w:rsidR="00BB2B2A" w:rsidRPr="005F1D42" w:rsidRDefault="009554E8" w:rsidP="002D796D">
      <w:pPr>
        <w:pStyle w:val="Chng"/>
        <w:jc w:val="center"/>
        <w:rPr>
          <w:lang w:val="vi-VN"/>
        </w:rPr>
      </w:pPr>
      <w:bookmarkStart w:id="0" w:name="_Toc162523544"/>
      <w:r w:rsidRPr="005F1D42">
        <w:rPr>
          <w:lang w:val="vi-VN"/>
        </w:rPr>
        <w:lastRenderedPageBreak/>
        <w:t>ACKNOWLEDGEMENT</w:t>
      </w:r>
      <w:bookmarkEnd w:id="0"/>
    </w:p>
    <w:p w14:paraId="5C6F7FBA" w14:textId="21519F99" w:rsidR="00C26757" w:rsidRPr="005F1D42" w:rsidRDefault="00C26757" w:rsidP="00C26757">
      <w:pPr>
        <w:pStyle w:val="Nidungvnbn"/>
        <w:rPr>
          <w:lang w:val="vi-VN"/>
        </w:rPr>
      </w:pPr>
      <w:r w:rsidRPr="005F1D42">
        <w:rPr>
          <w:lang w:val="vi-VN"/>
        </w:rPr>
        <w:t xml:space="preserve">First of all, </w:t>
      </w:r>
      <w:r w:rsidR="00A04CE6" w:rsidRPr="005F1D42">
        <w:t>we</w:t>
      </w:r>
      <w:r w:rsidRPr="005F1D42">
        <w:rPr>
          <w:lang w:val="vi-VN"/>
        </w:rPr>
        <w:t xml:space="preserve"> would like to thank </w:t>
      </w:r>
      <w:r w:rsidR="00A04CE6" w:rsidRPr="005F1D42">
        <w:t>Dr.</w:t>
      </w:r>
      <w:r w:rsidRPr="005F1D42">
        <w:rPr>
          <w:lang w:val="vi-VN"/>
        </w:rPr>
        <w:t xml:space="preserve"> </w:t>
      </w:r>
      <w:r w:rsidR="00A04CE6" w:rsidRPr="005F1D42">
        <w:t>Trịnh Hùng Cường</w:t>
      </w:r>
      <w:r w:rsidRPr="005F1D42">
        <w:rPr>
          <w:lang w:val="vi-VN"/>
        </w:rPr>
        <w:t xml:space="preserve"> for teaching and guiding </w:t>
      </w:r>
      <w:r w:rsidR="00A04CE6" w:rsidRPr="005F1D42">
        <w:t>us</w:t>
      </w:r>
      <w:r w:rsidRPr="005F1D42">
        <w:rPr>
          <w:lang w:val="vi-VN"/>
        </w:rPr>
        <w:t xml:space="preserve"> patiently so that </w:t>
      </w:r>
      <w:r w:rsidR="00A04CE6" w:rsidRPr="005F1D42">
        <w:t>we</w:t>
      </w:r>
      <w:r w:rsidRPr="005F1D42">
        <w:rPr>
          <w:lang w:val="vi-VN"/>
        </w:rPr>
        <w:t xml:space="preserve"> could complete the report without encountering much difficulty in terms of knowledge.</w:t>
      </w:r>
    </w:p>
    <w:p w14:paraId="01D58790" w14:textId="0BBECB8F" w:rsidR="00BB2B2A" w:rsidRPr="005F1D42" w:rsidRDefault="00C26757" w:rsidP="00C26757">
      <w:pPr>
        <w:pStyle w:val="Nidungvnbn"/>
        <w:rPr>
          <w:b/>
          <w:bCs/>
          <w:sz w:val="32"/>
          <w:szCs w:val="32"/>
          <w:lang w:val="vi-VN"/>
        </w:rPr>
      </w:pPr>
      <w:r w:rsidRPr="005F1D42">
        <w:rPr>
          <w:lang w:val="vi-VN"/>
        </w:rPr>
        <w:t xml:space="preserve">Next, </w:t>
      </w:r>
      <w:r w:rsidR="00A04CE6" w:rsidRPr="005F1D42">
        <w:t>we</w:t>
      </w:r>
      <w:r w:rsidRPr="005F1D42">
        <w:rPr>
          <w:lang w:val="vi-VN"/>
        </w:rPr>
        <w:t xml:space="preserve"> would like to express </w:t>
      </w:r>
      <w:r w:rsidR="00A04CE6" w:rsidRPr="005F1D42">
        <w:t xml:space="preserve">our </w:t>
      </w:r>
      <w:r w:rsidRPr="005F1D42">
        <w:rPr>
          <w:lang w:val="vi-VN"/>
        </w:rPr>
        <w:t xml:space="preserve">gratitude to all the esteemed </w:t>
      </w:r>
      <w:r w:rsidR="00A04CE6" w:rsidRPr="005F1D42">
        <w:rPr>
          <w:lang w:val="vi-VN"/>
        </w:rPr>
        <w:t>lecturer</w:t>
      </w:r>
      <w:r w:rsidR="00A04CE6" w:rsidRPr="005F1D42">
        <w:t>s</w:t>
      </w:r>
      <w:r w:rsidR="00A04CE6" w:rsidRPr="005F1D42">
        <w:rPr>
          <w:lang w:val="vi-VN"/>
        </w:rPr>
        <w:t xml:space="preserve"> </w:t>
      </w:r>
      <w:r w:rsidRPr="005F1D42">
        <w:rPr>
          <w:lang w:val="vi-VN"/>
        </w:rPr>
        <w:t xml:space="preserve">in the Faculty of Information Technology at Ton Duc Thang University for their contributions, knowledge, and support that they have provided to </w:t>
      </w:r>
      <w:r w:rsidR="00A04CE6" w:rsidRPr="005F1D42">
        <w:t>us</w:t>
      </w:r>
      <w:r w:rsidRPr="005F1D42">
        <w:rPr>
          <w:lang w:val="vi-VN"/>
        </w:rPr>
        <w:t xml:space="preserve"> throughout </w:t>
      </w:r>
      <w:r w:rsidR="00A04CE6" w:rsidRPr="005F1D42">
        <w:t>our</w:t>
      </w:r>
      <w:r w:rsidRPr="005F1D42">
        <w:rPr>
          <w:lang w:val="vi-VN"/>
        </w:rPr>
        <w:t xml:space="preserve"> learning process and the completion of the essay.</w:t>
      </w:r>
      <w:r w:rsidR="00BB2B2A" w:rsidRPr="005F1D42">
        <w:rPr>
          <w:b/>
          <w:bCs/>
          <w:sz w:val="32"/>
          <w:szCs w:val="32"/>
          <w:lang w:val="vi-VN"/>
        </w:rPr>
        <w:br w:type="page"/>
      </w:r>
    </w:p>
    <w:p w14:paraId="77BE4E5D" w14:textId="77777777" w:rsidR="003218FF" w:rsidRPr="005F1D42" w:rsidRDefault="00B118C8" w:rsidP="002D796D">
      <w:pPr>
        <w:jc w:val="center"/>
        <w:rPr>
          <w:b/>
          <w:sz w:val="32"/>
          <w:szCs w:val="32"/>
          <w:lang w:val="vi-VN"/>
        </w:rPr>
      </w:pPr>
      <w:r w:rsidRPr="005F1D42">
        <w:rPr>
          <w:b/>
          <w:sz w:val="32"/>
          <w:szCs w:val="32"/>
          <w:lang w:val="vi-VN"/>
        </w:rPr>
        <w:lastRenderedPageBreak/>
        <w:t>ĐỒ ÁN</w:t>
      </w:r>
      <w:r w:rsidR="003218FF" w:rsidRPr="005F1D42">
        <w:rPr>
          <w:b/>
          <w:sz w:val="32"/>
          <w:szCs w:val="32"/>
          <w:lang w:val="vi-VN"/>
        </w:rPr>
        <w:t xml:space="preserve"> ĐƯỢC HOÀN THÀNH</w:t>
      </w:r>
    </w:p>
    <w:p w14:paraId="5AD148B0" w14:textId="77777777" w:rsidR="003218FF" w:rsidRPr="005F1D42" w:rsidRDefault="003218FF" w:rsidP="002D796D">
      <w:pPr>
        <w:jc w:val="center"/>
        <w:rPr>
          <w:b/>
          <w:sz w:val="32"/>
          <w:szCs w:val="32"/>
          <w:lang w:val="vi-VN"/>
        </w:rPr>
      </w:pPr>
      <w:r w:rsidRPr="005F1D42">
        <w:rPr>
          <w:b/>
          <w:sz w:val="32"/>
          <w:szCs w:val="32"/>
          <w:lang w:val="vi-VN"/>
        </w:rPr>
        <w:t>TẠI TRƯỜNG ĐẠI HỌC TÔN ĐỨC THẮNG</w:t>
      </w:r>
    </w:p>
    <w:p w14:paraId="29DE5EEE" w14:textId="77777777" w:rsidR="00291721" w:rsidRPr="005F1D42" w:rsidRDefault="00291721" w:rsidP="003218FF">
      <w:pPr>
        <w:autoSpaceDE w:val="0"/>
        <w:autoSpaceDN w:val="0"/>
        <w:adjustRightInd w:val="0"/>
        <w:spacing w:line="360" w:lineRule="auto"/>
        <w:ind w:firstLine="720"/>
        <w:jc w:val="both"/>
        <w:rPr>
          <w:sz w:val="26"/>
          <w:szCs w:val="26"/>
          <w:lang w:val="vi-VN"/>
        </w:rPr>
      </w:pPr>
    </w:p>
    <w:p w14:paraId="52ECA5E1" w14:textId="1C5FB11D" w:rsidR="003218FF" w:rsidRPr="005F1D42" w:rsidRDefault="003218FF" w:rsidP="003218FF">
      <w:pPr>
        <w:autoSpaceDE w:val="0"/>
        <w:autoSpaceDN w:val="0"/>
        <w:adjustRightInd w:val="0"/>
        <w:spacing w:line="360" w:lineRule="auto"/>
        <w:ind w:firstLine="720"/>
        <w:jc w:val="both"/>
        <w:rPr>
          <w:sz w:val="26"/>
          <w:szCs w:val="26"/>
          <w:lang w:val="vi-VN"/>
        </w:rPr>
      </w:pPr>
      <w:r w:rsidRPr="005F1D42">
        <w:rPr>
          <w:sz w:val="26"/>
          <w:szCs w:val="26"/>
          <w:lang w:val="vi-VN"/>
        </w:rPr>
        <w:t xml:space="preserve">Tôi xin cam đoan đây là </w:t>
      </w:r>
      <w:r w:rsidR="00B118C8" w:rsidRPr="005F1D42">
        <w:rPr>
          <w:sz w:val="26"/>
          <w:szCs w:val="26"/>
          <w:lang w:val="vi-VN"/>
        </w:rPr>
        <w:t>sản phẩm đồ án</w:t>
      </w:r>
      <w:r w:rsidRPr="005F1D42">
        <w:rPr>
          <w:sz w:val="26"/>
          <w:szCs w:val="26"/>
          <w:lang w:val="vi-VN"/>
        </w:rPr>
        <w:t xml:space="preserve"> của riêng </w:t>
      </w:r>
      <w:r w:rsidR="00B118C8" w:rsidRPr="005F1D42">
        <w:rPr>
          <w:sz w:val="26"/>
          <w:szCs w:val="26"/>
          <w:lang w:val="vi-VN"/>
        </w:rPr>
        <w:t>chúng tôi</w:t>
      </w:r>
      <w:r w:rsidRPr="005F1D42">
        <w:rPr>
          <w:sz w:val="26"/>
          <w:szCs w:val="26"/>
          <w:lang w:val="vi-VN"/>
        </w:rPr>
        <w:t xml:space="preserve"> và được sự hướng dẫn của </w:t>
      </w:r>
      <w:r w:rsidR="00BB2B2A" w:rsidRPr="005F1D42">
        <w:rPr>
          <w:sz w:val="26"/>
          <w:szCs w:val="26"/>
          <w:lang w:val="vi-VN"/>
        </w:rPr>
        <w:t xml:space="preserve">TS </w:t>
      </w:r>
      <w:r w:rsidR="00CE089B" w:rsidRPr="005F1D42">
        <w:rPr>
          <w:sz w:val="26"/>
          <w:szCs w:val="26"/>
        </w:rPr>
        <w:t>Trịnh Hùng Cường</w:t>
      </w:r>
      <w:r w:rsidRPr="005F1D4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BA48546" w14:textId="77777777" w:rsidR="003218FF" w:rsidRPr="005F1D42" w:rsidRDefault="003218FF" w:rsidP="003218FF">
      <w:pPr>
        <w:autoSpaceDE w:val="0"/>
        <w:autoSpaceDN w:val="0"/>
        <w:adjustRightInd w:val="0"/>
        <w:spacing w:line="360" w:lineRule="auto"/>
        <w:ind w:firstLine="720"/>
        <w:jc w:val="both"/>
        <w:rPr>
          <w:sz w:val="26"/>
          <w:szCs w:val="26"/>
          <w:lang w:val="vi-VN"/>
        </w:rPr>
      </w:pPr>
      <w:r w:rsidRPr="005F1D42">
        <w:rPr>
          <w:sz w:val="26"/>
          <w:szCs w:val="26"/>
          <w:lang w:val="vi-VN"/>
        </w:rPr>
        <w:t xml:space="preserve">Ngoài ra, trong </w:t>
      </w:r>
      <w:r w:rsidR="00B118C8" w:rsidRPr="005F1D42">
        <w:rPr>
          <w:sz w:val="26"/>
          <w:szCs w:val="26"/>
          <w:lang w:val="vi-VN"/>
        </w:rPr>
        <w:t>đồ án</w:t>
      </w:r>
      <w:r w:rsidRPr="005F1D42">
        <w:rPr>
          <w:sz w:val="26"/>
          <w:szCs w:val="26"/>
          <w:lang w:val="vi-VN"/>
        </w:rPr>
        <w:t xml:space="preserve"> còn sử dụng một số nhận xét, đánh giá cũng như số liệu của các tác giả khác, cơ quan tổ chức khác đều có trích dẫn và chú thích nguồn gốc.</w:t>
      </w:r>
    </w:p>
    <w:p w14:paraId="5199B4C8" w14:textId="77777777" w:rsidR="003218FF" w:rsidRPr="005F1D42" w:rsidRDefault="003218FF" w:rsidP="003218FF">
      <w:pPr>
        <w:autoSpaceDE w:val="0"/>
        <w:autoSpaceDN w:val="0"/>
        <w:adjustRightInd w:val="0"/>
        <w:spacing w:line="360" w:lineRule="auto"/>
        <w:ind w:firstLine="720"/>
        <w:jc w:val="both"/>
        <w:rPr>
          <w:b/>
          <w:sz w:val="26"/>
          <w:szCs w:val="26"/>
          <w:lang w:val="vi-VN"/>
        </w:rPr>
      </w:pPr>
      <w:r w:rsidRPr="005F1D42">
        <w:rPr>
          <w:b/>
          <w:sz w:val="26"/>
          <w:szCs w:val="26"/>
          <w:lang w:val="vi-VN"/>
        </w:rPr>
        <w:t xml:space="preserve">Nếu phát hiện có bất kỳ sự gian lận nào tôi xin hoàn toàn chịu trách nhiệm về nội dung </w:t>
      </w:r>
      <w:r w:rsidR="00B118C8" w:rsidRPr="005F1D42">
        <w:rPr>
          <w:b/>
          <w:sz w:val="26"/>
          <w:szCs w:val="26"/>
          <w:lang w:val="vi-VN"/>
        </w:rPr>
        <w:t>đồ án</w:t>
      </w:r>
      <w:r w:rsidRPr="005F1D42">
        <w:rPr>
          <w:b/>
          <w:sz w:val="26"/>
          <w:szCs w:val="26"/>
          <w:lang w:val="vi-VN"/>
        </w:rPr>
        <w:t xml:space="preserve"> của mình. </w:t>
      </w:r>
      <w:r w:rsidRPr="005F1D42">
        <w:rPr>
          <w:sz w:val="26"/>
          <w:szCs w:val="26"/>
          <w:lang w:val="vi-VN"/>
        </w:rPr>
        <w:t>Trường đại học Tôn Đức Thắng không liên quan đến những vi phạm tác quyền, bản quyền do tôi gây ra trong quá trình thực hiện (nếu có).</w:t>
      </w:r>
    </w:p>
    <w:p w14:paraId="10B93B25" w14:textId="77777777" w:rsidR="003218FF" w:rsidRPr="005F1D42" w:rsidRDefault="003218FF" w:rsidP="003218FF">
      <w:pPr>
        <w:autoSpaceDE w:val="0"/>
        <w:autoSpaceDN w:val="0"/>
        <w:adjustRightInd w:val="0"/>
        <w:spacing w:line="360" w:lineRule="auto"/>
        <w:ind w:left="3600"/>
        <w:jc w:val="center"/>
        <w:rPr>
          <w:i/>
          <w:sz w:val="26"/>
          <w:szCs w:val="26"/>
          <w:lang w:val="vi-VN"/>
        </w:rPr>
      </w:pPr>
      <w:r w:rsidRPr="005F1D42">
        <w:rPr>
          <w:i/>
          <w:sz w:val="26"/>
          <w:szCs w:val="26"/>
          <w:lang w:val="vi-VN"/>
        </w:rPr>
        <w:t xml:space="preserve">TP. Hồ Chí Minh, ngày   tháng   năm      </w:t>
      </w:r>
    </w:p>
    <w:p w14:paraId="2D1EAFCB" w14:textId="77777777" w:rsidR="003218FF" w:rsidRPr="005F1D42" w:rsidRDefault="003218FF" w:rsidP="00BB2B2A">
      <w:pPr>
        <w:tabs>
          <w:tab w:val="center" w:pos="6521"/>
        </w:tabs>
        <w:autoSpaceDE w:val="0"/>
        <w:autoSpaceDN w:val="0"/>
        <w:adjustRightInd w:val="0"/>
        <w:spacing w:line="360" w:lineRule="auto"/>
        <w:ind w:left="3600"/>
        <w:jc w:val="center"/>
        <w:rPr>
          <w:i/>
          <w:sz w:val="26"/>
          <w:szCs w:val="26"/>
          <w:lang w:val="vi-VN"/>
        </w:rPr>
      </w:pPr>
      <w:r w:rsidRPr="005F1D42">
        <w:rPr>
          <w:i/>
          <w:sz w:val="26"/>
          <w:szCs w:val="26"/>
          <w:lang w:val="vi-VN"/>
        </w:rPr>
        <w:t>Tác giả</w:t>
      </w:r>
    </w:p>
    <w:p w14:paraId="0D4ABED0" w14:textId="77777777" w:rsidR="00DF5FDB" w:rsidRPr="005F1D42" w:rsidRDefault="00BB2B2A" w:rsidP="00BB2B2A">
      <w:pPr>
        <w:tabs>
          <w:tab w:val="center" w:pos="6379"/>
        </w:tabs>
        <w:spacing w:after="200" w:line="276" w:lineRule="auto"/>
        <w:rPr>
          <w:i/>
          <w:sz w:val="26"/>
          <w:szCs w:val="26"/>
          <w:lang w:val="vi-VN"/>
        </w:rPr>
      </w:pPr>
      <w:r w:rsidRPr="005F1D42">
        <w:rPr>
          <w:i/>
          <w:sz w:val="26"/>
          <w:szCs w:val="26"/>
          <w:lang w:val="vi-VN"/>
        </w:rPr>
        <w:tab/>
      </w:r>
      <w:r w:rsidR="003218FF" w:rsidRPr="005F1D42">
        <w:rPr>
          <w:i/>
          <w:sz w:val="26"/>
          <w:szCs w:val="26"/>
          <w:lang w:val="vi-VN"/>
        </w:rPr>
        <w:t>(ký tên và ghi rõ họ tên)</w:t>
      </w:r>
    </w:p>
    <w:p w14:paraId="0786F0A8" w14:textId="77777777" w:rsidR="00BB2B2A" w:rsidRPr="005F1D42" w:rsidRDefault="00BB2B2A" w:rsidP="00BB2B2A">
      <w:pPr>
        <w:tabs>
          <w:tab w:val="center" w:pos="6379"/>
        </w:tabs>
        <w:spacing w:after="200" w:line="276" w:lineRule="auto"/>
        <w:rPr>
          <w:i/>
          <w:sz w:val="26"/>
          <w:szCs w:val="26"/>
          <w:lang w:val="vi-VN"/>
        </w:rPr>
      </w:pPr>
    </w:p>
    <w:p w14:paraId="5ECB0E42" w14:textId="1D9C4018" w:rsidR="00BB2B2A" w:rsidRPr="005F1D42" w:rsidRDefault="00BB2B2A" w:rsidP="00BB2B2A">
      <w:pPr>
        <w:tabs>
          <w:tab w:val="center" w:pos="6379"/>
        </w:tabs>
        <w:spacing w:after="200" w:line="276" w:lineRule="auto"/>
        <w:rPr>
          <w:i/>
          <w:sz w:val="26"/>
          <w:szCs w:val="26"/>
        </w:rPr>
      </w:pPr>
      <w:r w:rsidRPr="005F1D42">
        <w:rPr>
          <w:i/>
          <w:sz w:val="26"/>
          <w:szCs w:val="26"/>
          <w:lang w:val="vi-VN"/>
        </w:rPr>
        <w:tab/>
      </w:r>
      <w:r w:rsidR="00CE089B" w:rsidRPr="005F1D42">
        <w:rPr>
          <w:i/>
          <w:sz w:val="26"/>
          <w:szCs w:val="26"/>
        </w:rPr>
        <w:t>Phạm Duy Khánh</w:t>
      </w:r>
    </w:p>
    <w:p w14:paraId="2EEEE0C8" w14:textId="77777777" w:rsidR="00BB2B2A" w:rsidRPr="005F1D42" w:rsidRDefault="00BB2B2A" w:rsidP="00BB2B2A">
      <w:pPr>
        <w:tabs>
          <w:tab w:val="center" w:pos="6379"/>
        </w:tabs>
        <w:spacing w:after="200" w:line="276" w:lineRule="auto"/>
        <w:rPr>
          <w:i/>
          <w:sz w:val="26"/>
          <w:szCs w:val="26"/>
          <w:lang w:val="vi-VN"/>
        </w:rPr>
      </w:pPr>
    </w:p>
    <w:p w14:paraId="1D32143A" w14:textId="77777777" w:rsidR="00BB2B2A" w:rsidRPr="005F1D42" w:rsidRDefault="00BB2B2A" w:rsidP="00BB2B2A">
      <w:pPr>
        <w:tabs>
          <w:tab w:val="center" w:pos="6379"/>
        </w:tabs>
        <w:spacing w:after="200" w:line="276" w:lineRule="auto"/>
        <w:rPr>
          <w:i/>
          <w:sz w:val="26"/>
          <w:szCs w:val="26"/>
          <w:lang w:val="vi-VN"/>
        </w:rPr>
      </w:pPr>
    </w:p>
    <w:p w14:paraId="253EB80F" w14:textId="77777777" w:rsidR="00BB2B2A" w:rsidRPr="005F1D42" w:rsidRDefault="00BB2B2A" w:rsidP="00BB2B2A">
      <w:pPr>
        <w:tabs>
          <w:tab w:val="center" w:pos="6379"/>
        </w:tabs>
        <w:spacing w:after="200" w:line="276" w:lineRule="auto"/>
        <w:rPr>
          <w:i/>
          <w:sz w:val="26"/>
          <w:szCs w:val="26"/>
          <w:lang w:val="vi-VN"/>
        </w:rPr>
      </w:pPr>
    </w:p>
    <w:p w14:paraId="7227D9C2" w14:textId="28AC9DCD" w:rsidR="00BB2B2A" w:rsidRPr="005F1D42" w:rsidRDefault="00BB2B2A" w:rsidP="00BB2B2A">
      <w:pPr>
        <w:tabs>
          <w:tab w:val="center" w:pos="6379"/>
        </w:tabs>
        <w:spacing w:after="200" w:line="276" w:lineRule="auto"/>
        <w:rPr>
          <w:i/>
          <w:sz w:val="26"/>
          <w:szCs w:val="26"/>
        </w:rPr>
      </w:pPr>
      <w:r w:rsidRPr="005F1D42">
        <w:rPr>
          <w:i/>
          <w:sz w:val="26"/>
          <w:szCs w:val="26"/>
          <w:lang w:val="vi-VN"/>
        </w:rPr>
        <w:tab/>
      </w:r>
      <w:r w:rsidR="00CE089B" w:rsidRPr="005F1D42">
        <w:rPr>
          <w:i/>
          <w:sz w:val="26"/>
          <w:szCs w:val="26"/>
        </w:rPr>
        <w:t>Nguyễn Huỳnh Anh Khoa</w:t>
      </w:r>
    </w:p>
    <w:p w14:paraId="7DD9DE29" w14:textId="77777777" w:rsidR="00BB2B2A" w:rsidRPr="005F1D42" w:rsidRDefault="00BB2B2A">
      <w:pPr>
        <w:spacing w:after="200" w:line="276" w:lineRule="auto"/>
        <w:rPr>
          <w:i/>
          <w:sz w:val="26"/>
          <w:szCs w:val="26"/>
          <w:lang w:val="vi-VN"/>
        </w:rPr>
      </w:pPr>
      <w:r w:rsidRPr="005F1D42">
        <w:rPr>
          <w:i/>
          <w:sz w:val="26"/>
          <w:szCs w:val="26"/>
          <w:lang w:val="vi-VN"/>
        </w:rPr>
        <w:br w:type="page"/>
      </w:r>
    </w:p>
    <w:p w14:paraId="1955F878" w14:textId="67F2FCFF" w:rsidR="0006613D" w:rsidRPr="005F1D42" w:rsidRDefault="0006613D" w:rsidP="0006613D">
      <w:pPr>
        <w:pStyle w:val="Chng"/>
        <w:jc w:val="center"/>
        <w:rPr>
          <w:lang w:val="vi-VN"/>
        </w:rPr>
      </w:pPr>
      <w:bookmarkStart w:id="1" w:name="_Toc162523545"/>
      <w:r w:rsidRPr="005F1D42">
        <w:lastRenderedPageBreak/>
        <w:t>LECTURERS</w:t>
      </w:r>
      <w:r w:rsidRPr="005F1D42">
        <w:rPr>
          <w:lang w:val="vi-VN"/>
        </w:rPr>
        <w:t>'S CONFIRMATION AND ASSESSMENT</w:t>
      </w:r>
      <w:bookmarkEnd w:id="1"/>
    </w:p>
    <w:p w14:paraId="2A2CC04F" w14:textId="1229E2CC" w:rsidR="00B118C8" w:rsidRPr="005F1D42" w:rsidRDefault="0006613D" w:rsidP="0006613D">
      <w:pPr>
        <w:pStyle w:val="Chng"/>
        <w:jc w:val="center"/>
        <w:rPr>
          <w:lang w:val="vi-VN"/>
        </w:rPr>
      </w:pPr>
      <w:bookmarkStart w:id="2" w:name="_Toc162523546"/>
      <w:r w:rsidRPr="005F1D42">
        <w:rPr>
          <w:lang w:val="vi-VN"/>
        </w:rPr>
        <w:t>SECTION</w:t>
      </w:r>
      <w:bookmarkEnd w:id="2"/>
    </w:p>
    <w:p w14:paraId="11DA6274" w14:textId="77998555" w:rsidR="00B118C8" w:rsidRPr="005F1D42" w:rsidRDefault="00953DC4" w:rsidP="002D796D">
      <w:pPr>
        <w:pStyle w:val="Nidungvnbn"/>
        <w:rPr>
          <w:b/>
          <w:lang w:val="vi-VN"/>
        </w:rPr>
      </w:pPr>
      <w:r w:rsidRPr="005F1D42">
        <w:rPr>
          <w:b/>
          <w:lang w:val="vi-VN"/>
        </w:rPr>
        <w:t>The confirmation part of the instructor</w:t>
      </w:r>
    </w:p>
    <w:p w14:paraId="01FFC81F" w14:textId="77777777" w:rsidR="00B118C8" w:rsidRPr="005F1D42" w:rsidRDefault="00B118C8" w:rsidP="00B118C8">
      <w:pPr>
        <w:spacing w:after="200" w:line="276" w:lineRule="auto"/>
        <w:rPr>
          <w:sz w:val="32"/>
          <w:szCs w:val="32"/>
          <w:lang w:val="vi-VN"/>
        </w:rPr>
      </w:pPr>
      <w:r w:rsidRPr="005F1D4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AD07C8" w14:textId="19AA5FDC" w:rsidR="00B118C8" w:rsidRPr="005F1D42" w:rsidRDefault="00B118C8" w:rsidP="00B118C8">
      <w:pPr>
        <w:tabs>
          <w:tab w:val="center" w:pos="6237"/>
        </w:tabs>
        <w:spacing w:line="276" w:lineRule="auto"/>
        <w:rPr>
          <w:lang w:val="vi-VN"/>
        </w:rPr>
      </w:pPr>
      <w:r w:rsidRPr="005F1D42">
        <w:rPr>
          <w:lang w:val="vi-VN"/>
        </w:rPr>
        <w:tab/>
      </w:r>
      <w:r w:rsidR="00953DC4" w:rsidRPr="005F1D42">
        <w:t>Ho Chi Minh city</w:t>
      </w:r>
      <w:r w:rsidRPr="005F1D42">
        <w:rPr>
          <w:lang w:val="vi-VN"/>
        </w:rPr>
        <w:t>,</w:t>
      </w:r>
      <w:r w:rsidR="00953DC4" w:rsidRPr="005F1D42">
        <w:t xml:space="preserve"> date</w:t>
      </w:r>
      <w:r w:rsidRPr="005F1D42">
        <w:rPr>
          <w:lang w:val="vi-VN"/>
        </w:rPr>
        <w:t xml:space="preserve">     </w:t>
      </w:r>
      <w:r w:rsidR="00953DC4" w:rsidRPr="005F1D42">
        <w:t>month</w:t>
      </w:r>
      <w:r w:rsidRPr="005F1D42">
        <w:rPr>
          <w:lang w:val="vi-VN"/>
        </w:rPr>
        <w:t xml:space="preserve">   </w:t>
      </w:r>
      <w:r w:rsidR="00953DC4" w:rsidRPr="005F1D42">
        <w:t>year</w:t>
      </w:r>
      <w:r w:rsidRPr="005F1D42">
        <w:rPr>
          <w:lang w:val="vi-VN"/>
        </w:rPr>
        <w:t xml:space="preserve">   </w:t>
      </w:r>
    </w:p>
    <w:p w14:paraId="2510582E" w14:textId="0B77A525" w:rsidR="00B118C8" w:rsidRPr="005F1D42" w:rsidRDefault="00B118C8" w:rsidP="00B118C8">
      <w:pPr>
        <w:tabs>
          <w:tab w:val="center" w:pos="6237"/>
        </w:tabs>
        <w:spacing w:line="276" w:lineRule="auto"/>
        <w:rPr>
          <w:lang w:val="vi-VN"/>
        </w:rPr>
      </w:pPr>
      <w:r w:rsidRPr="005F1D42">
        <w:rPr>
          <w:lang w:val="vi-VN"/>
        </w:rPr>
        <w:tab/>
        <w:t>(</w:t>
      </w:r>
      <w:r w:rsidR="00953DC4" w:rsidRPr="005F1D42">
        <w:rPr>
          <w:lang w:val="vi-VN"/>
        </w:rPr>
        <w:t>Sign and write full name</w:t>
      </w:r>
      <w:r w:rsidRPr="005F1D42">
        <w:rPr>
          <w:lang w:val="vi-VN"/>
        </w:rPr>
        <w:t>)</w:t>
      </w:r>
    </w:p>
    <w:p w14:paraId="7F13A2FD" w14:textId="77777777" w:rsidR="00B118C8" w:rsidRPr="005F1D42" w:rsidRDefault="00B118C8">
      <w:pPr>
        <w:spacing w:after="200" w:line="276" w:lineRule="auto"/>
        <w:rPr>
          <w:lang w:val="vi-VN"/>
        </w:rPr>
      </w:pPr>
    </w:p>
    <w:p w14:paraId="2F60D2A6" w14:textId="77777777" w:rsidR="00B118C8" w:rsidRPr="005F1D42" w:rsidRDefault="00B118C8">
      <w:pPr>
        <w:spacing w:after="200" w:line="276" w:lineRule="auto"/>
        <w:rPr>
          <w:lang w:val="vi-VN"/>
        </w:rPr>
      </w:pPr>
    </w:p>
    <w:p w14:paraId="307E0532" w14:textId="77777777" w:rsidR="00B118C8" w:rsidRPr="005F1D42" w:rsidRDefault="00B118C8">
      <w:pPr>
        <w:spacing w:after="200" w:line="276" w:lineRule="auto"/>
        <w:rPr>
          <w:lang w:val="vi-VN"/>
        </w:rPr>
      </w:pPr>
    </w:p>
    <w:p w14:paraId="6D9A0F4D" w14:textId="5F4FB8BA" w:rsidR="00B118C8" w:rsidRPr="005F1D42" w:rsidRDefault="006F2466" w:rsidP="002D796D">
      <w:pPr>
        <w:pStyle w:val="Nidungvnbn"/>
        <w:rPr>
          <w:b/>
        </w:rPr>
      </w:pPr>
      <w:r w:rsidRPr="005F1D42">
        <w:rPr>
          <w:b/>
          <w:lang w:val="vi-VN"/>
        </w:rPr>
        <w:t xml:space="preserve">The evaluation part of the teacher marks the </w:t>
      </w:r>
      <w:r w:rsidRPr="005F1D42">
        <w:rPr>
          <w:b/>
        </w:rPr>
        <w:t>essay</w:t>
      </w:r>
    </w:p>
    <w:p w14:paraId="4A49E965" w14:textId="77777777" w:rsidR="00B118C8" w:rsidRPr="005F1D42" w:rsidRDefault="00B118C8" w:rsidP="00B118C8">
      <w:pPr>
        <w:spacing w:after="200" w:line="276" w:lineRule="auto"/>
        <w:rPr>
          <w:sz w:val="32"/>
          <w:szCs w:val="32"/>
          <w:lang w:val="vi-VN"/>
        </w:rPr>
      </w:pPr>
      <w:r w:rsidRPr="005F1D4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8B9B3D" w14:textId="3DD95063" w:rsidR="00B118C8" w:rsidRPr="005F1D42" w:rsidRDefault="00B118C8" w:rsidP="00B118C8">
      <w:pPr>
        <w:tabs>
          <w:tab w:val="center" w:pos="6237"/>
        </w:tabs>
        <w:spacing w:line="276" w:lineRule="auto"/>
        <w:rPr>
          <w:lang w:val="vi-VN"/>
        </w:rPr>
      </w:pPr>
      <w:r w:rsidRPr="005F1D42">
        <w:rPr>
          <w:lang w:val="vi-VN"/>
        </w:rPr>
        <w:tab/>
      </w:r>
      <w:r w:rsidR="00953DC4" w:rsidRPr="005F1D42">
        <w:rPr>
          <w:lang w:val="vi-VN"/>
        </w:rPr>
        <w:t>Ho Chi Minh city</w:t>
      </w:r>
      <w:r w:rsidRPr="005F1D42">
        <w:rPr>
          <w:lang w:val="vi-VN"/>
        </w:rPr>
        <w:t xml:space="preserve">, </w:t>
      </w:r>
      <w:r w:rsidR="00953DC4" w:rsidRPr="005F1D42">
        <w:t>date</w:t>
      </w:r>
      <w:r w:rsidRPr="005F1D42">
        <w:rPr>
          <w:lang w:val="vi-VN"/>
        </w:rPr>
        <w:t xml:space="preserve">     </w:t>
      </w:r>
      <w:r w:rsidR="00953DC4" w:rsidRPr="005F1D42">
        <w:t>month</w:t>
      </w:r>
      <w:r w:rsidRPr="005F1D42">
        <w:rPr>
          <w:lang w:val="vi-VN"/>
        </w:rPr>
        <w:t xml:space="preserve">  </w:t>
      </w:r>
      <w:r w:rsidR="00953DC4" w:rsidRPr="005F1D42">
        <w:t xml:space="preserve"> year</w:t>
      </w:r>
      <w:r w:rsidRPr="005F1D42">
        <w:rPr>
          <w:lang w:val="vi-VN"/>
        </w:rPr>
        <w:t xml:space="preserve">   </w:t>
      </w:r>
    </w:p>
    <w:p w14:paraId="56CF3AF1" w14:textId="7185D02A" w:rsidR="00B118C8" w:rsidRPr="005F1D42" w:rsidRDefault="00B118C8" w:rsidP="00B118C8">
      <w:pPr>
        <w:tabs>
          <w:tab w:val="center" w:pos="6237"/>
        </w:tabs>
        <w:spacing w:line="276" w:lineRule="auto"/>
        <w:rPr>
          <w:lang w:val="vi-VN"/>
        </w:rPr>
      </w:pPr>
      <w:r w:rsidRPr="005F1D42">
        <w:rPr>
          <w:lang w:val="vi-VN"/>
        </w:rPr>
        <w:tab/>
        <w:t>(</w:t>
      </w:r>
      <w:r w:rsidR="00953DC4" w:rsidRPr="005F1D42">
        <w:rPr>
          <w:lang w:val="vi-VN"/>
        </w:rPr>
        <w:t>Sign and write full name</w:t>
      </w:r>
      <w:r w:rsidRPr="005F1D42">
        <w:rPr>
          <w:lang w:val="vi-VN"/>
        </w:rPr>
        <w:t>)</w:t>
      </w:r>
    </w:p>
    <w:p w14:paraId="671509D6" w14:textId="77777777" w:rsidR="00B118C8" w:rsidRPr="005F1D42" w:rsidRDefault="00B118C8" w:rsidP="00B118C8">
      <w:pPr>
        <w:spacing w:after="200" w:line="276" w:lineRule="auto"/>
        <w:rPr>
          <w:lang w:val="vi-VN"/>
        </w:rPr>
      </w:pPr>
    </w:p>
    <w:p w14:paraId="2D27523A" w14:textId="77777777" w:rsidR="00B118C8" w:rsidRPr="005F1D42" w:rsidRDefault="00B118C8" w:rsidP="00CE089B">
      <w:pPr>
        <w:pStyle w:val="Tiumccp1"/>
        <w:numPr>
          <w:ilvl w:val="0"/>
          <w:numId w:val="0"/>
        </w:numPr>
        <w:rPr>
          <w:sz w:val="32"/>
          <w:szCs w:val="32"/>
          <w:lang w:val="vi-VN"/>
        </w:rPr>
      </w:pPr>
      <w:r w:rsidRPr="005F1D42">
        <w:rPr>
          <w:lang w:val="vi-VN"/>
        </w:rPr>
        <w:br w:type="page"/>
      </w:r>
    </w:p>
    <w:p w14:paraId="3AD795CA" w14:textId="77777777" w:rsidR="00DB7595" w:rsidRPr="005F1D42" w:rsidRDefault="00CA17C6" w:rsidP="008D782E">
      <w:pPr>
        <w:pStyle w:val="Chng"/>
        <w:jc w:val="center"/>
      </w:pPr>
      <w:bookmarkStart w:id="3" w:name="_Toc162523547"/>
      <w:r w:rsidRPr="005F1D42">
        <w:lastRenderedPageBreak/>
        <w:t>SUMMARY</w:t>
      </w:r>
      <w:bookmarkEnd w:id="3"/>
    </w:p>
    <w:p w14:paraId="3894F914" w14:textId="77777777" w:rsidR="008D782E" w:rsidRPr="005F1D42" w:rsidRDefault="008D782E" w:rsidP="008D782E">
      <w:pPr>
        <w:pStyle w:val="Chng"/>
        <w:jc w:val="center"/>
      </w:pPr>
    </w:p>
    <w:p w14:paraId="3718A806" w14:textId="4302902B" w:rsidR="008D782E" w:rsidRPr="005F1D42" w:rsidRDefault="00AD1C14" w:rsidP="008D782E">
      <w:pPr>
        <w:pStyle w:val="Nidungvnbn"/>
        <w:sectPr w:rsidR="008D782E" w:rsidRPr="005F1D42" w:rsidSect="00F865AC">
          <w:headerReference w:type="default" r:id="rId10"/>
          <w:pgSz w:w="12240" w:h="15840"/>
          <w:pgMar w:top="1985" w:right="1134" w:bottom="1701" w:left="1985" w:header="720" w:footer="720" w:gutter="0"/>
          <w:pgNumType w:fmt="lowerRoman" w:start="1"/>
          <w:cols w:space="720"/>
          <w:docGrid w:linePitch="360"/>
        </w:sectPr>
      </w:pPr>
      <w:r w:rsidRPr="005F1D42">
        <w:t xml:space="preserve">Introduction to Digital Image Processing provide a fundemental knowledge about </w:t>
      </w:r>
      <w:r w:rsidR="006735EE" w:rsidRPr="005F1D42">
        <w:t xml:space="preserve">how to process an image. </w:t>
      </w:r>
      <w:r w:rsidR="00486A3E" w:rsidRPr="005F1D42">
        <w:t xml:space="preserve"> In this essay, we will dive into how to use OpenCV library to </w:t>
      </w:r>
      <w:r w:rsidR="00554FAC" w:rsidRPr="005F1D42">
        <w:t xml:space="preserve">dominate an image and how to extract character from an image. By applying </w:t>
      </w:r>
      <w:r w:rsidR="00814CB2" w:rsidRPr="005F1D42">
        <w:t xml:space="preserve">useful </w:t>
      </w:r>
      <w:r w:rsidR="00554FAC" w:rsidRPr="005F1D42">
        <w:t xml:space="preserve">knowledge which I’ve learned in the course, we can use an appropriate </w:t>
      </w:r>
      <w:r w:rsidR="00814CB2" w:rsidRPr="005F1D42">
        <w:t>approach to process a digital image</w:t>
      </w:r>
      <w:r w:rsidR="005836A9" w:rsidRPr="005F1D42">
        <w:t>.</w:t>
      </w:r>
    </w:p>
    <w:p w14:paraId="47F2B3F0" w14:textId="09A65530" w:rsidR="007E6AB9" w:rsidRPr="005F1D42" w:rsidRDefault="00CA17C6" w:rsidP="002D796D">
      <w:pPr>
        <w:pStyle w:val="Chng"/>
        <w:jc w:val="center"/>
      </w:pPr>
      <w:bookmarkStart w:id="4" w:name="_Toc162523548"/>
      <w:r w:rsidRPr="005F1D42">
        <w:lastRenderedPageBreak/>
        <w:t>TABLE OF CONTENTS</w:t>
      </w:r>
      <w:bookmarkEnd w:id="4"/>
    </w:p>
    <w:p w14:paraId="29574981" w14:textId="287F9B88" w:rsidR="005F1D42" w:rsidRPr="005F1D42" w:rsidRDefault="00C75086">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r w:rsidRPr="005F1D42">
        <w:rPr>
          <w:rFonts w:ascii="Times New Roman" w:hAnsi="Times New Roman" w:cs="Times New Roman"/>
          <w:szCs w:val="26"/>
        </w:rPr>
        <w:fldChar w:fldCharType="begin"/>
      </w:r>
      <w:r w:rsidRPr="005F1D42">
        <w:rPr>
          <w:rFonts w:ascii="Times New Roman" w:hAnsi="Times New Roman" w:cs="Times New Roman"/>
          <w:szCs w:val="26"/>
        </w:rPr>
        <w:instrText xml:space="preserve"> TOC \h \z \t "Chương,1,Tiểu mục cấp 1,2,Tiểu mục cấp 2,3,Tiểu mục cấp 3,4" </w:instrText>
      </w:r>
      <w:r w:rsidRPr="005F1D42">
        <w:rPr>
          <w:rFonts w:ascii="Times New Roman" w:hAnsi="Times New Roman" w:cs="Times New Roman"/>
          <w:szCs w:val="26"/>
        </w:rPr>
        <w:fldChar w:fldCharType="separate"/>
      </w:r>
      <w:hyperlink w:anchor="_Toc162523544" w:history="1">
        <w:r w:rsidR="005F1D42" w:rsidRPr="005F1D42">
          <w:rPr>
            <w:rStyle w:val="Hyperlink"/>
            <w:rFonts w:ascii="Times New Roman" w:hAnsi="Times New Roman" w:cs="Times New Roman"/>
            <w:noProof/>
            <w:lang w:val="vi-VN"/>
          </w:rPr>
          <w:t>ACKNOWLEDGEMENT</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_Toc162523544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i</w:t>
        </w:r>
        <w:r w:rsidR="005F1D42" w:rsidRPr="005F1D42">
          <w:rPr>
            <w:rFonts w:ascii="Times New Roman" w:hAnsi="Times New Roman" w:cs="Times New Roman"/>
            <w:noProof/>
            <w:webHidden/>
          </w:rPr>
          <w:fldChar w:fldCharType="end"/>
        </w:r>
      </w:hyperlink>
    </w:p>
    <w:p w14:paraId="14AB944F" w14:textId="2AA8521F"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45" w:history="1">
        <w:r w:rsidR="005F1D42" w:rsidRPr="005F1D42">
          <w:rPr>
            <w:rStyle w:val="Hyperlink"/>
            <w:rFonts w:ascii="Times New Roman" w:hAnsi="Times New Roman" w:cs="Times New Roman"/>
            <w:noProof/>
          </w:rPr>
          <w:t>LECTURERS</w:t>
        </w:r>
        <w:r w:rsidR="005F1D42" w:rsidRPr="005F1D42">
          <w:rPr>
            <w:rStyle w:val="Hyperlink"/>
            <w:rFonts w:ascii="Times New Roman" w:hAnsi="Times New Roman" w:cs="Times New Roman"/>
            <w:noProof/>
            <w:lang w:val="vi-VN"/>
          </w:rPr>
          <w:t>'S CONFIRMATION AND ASSESSMENT</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_Toc162523545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iii</w:t>
        </w:r>
        <w:r w:rsidR="005F1D42" w:rsidRPr="005F1D42">
          <w:rPr>
            <w:rFonts w:ascii="Times New Roman" w:hAnsi="Times New Roman" w:cs="Times New Roman"/>
            <w:noProof/>
            <w:webHidden/>
          </w:rPr>
          <w:fldChar w:fldCharType="end"/>
        </w:r>
      </w:hyperlink>
    </w:p>
    <w:p w14:paraId="15656841" w14:textId="52DAB93A"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46" w:history="1">
        <w:r w:rsidR="005F1D42" w:rsidRPr="005F1D42">
          <w:rPr>
            <w:rStyle w:val="Hyperlink"/>
            <w:rFonts w:ascii="Times New Roman" w:hAnsi="Times New Roman" w:cs="Times New Roman"/>
            <w:noProof/>
            <w:lang w:val="vi-VN"/>
          </w:rPr>
          <w:t>SECTION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_Toc162523546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iii</w:t>
        </w:r>
        <w:r w:rsidR="005F1D42" w:rsidRPr="005F1D42">
          <w:rPr>
            <w:rFonts w:ascii="Times New Roman" w:hAnsi="Times New Roman" w:cs="Times New Roman"/>
            <w:noProof/>
            <w:webHidden/>
          </w:rPr>
          <w:fldChar w:fldCharType="end"/>
        </w:r>
      </w:hyperlink>
    </w:p>
    <w:p w14:paraId="6E5D3903" w14:textId="24177559"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47" w:history="1">
        <w:r w:rsidR="005F1D42" w:rsidRPr="005F1D42">
          <w:rPr>
            <w:rStyle w:val="Hyperlink"/>
            <w:rFonts w:ascii="Times New Roman" w:hAnsi="Times New Roman" w:cs="Times New Roman"/>
            <w:noProof/>
          </w:rPr>
          <w:t>SUMMARY</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_Toc162523547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iv</w:t>
        </w:r>
        <w:r w:rsidR="005F1D42" w:rsidRPr="005F1D42">
          <w:rPr>
            <w:rFonts w:ascii="Times New Roman" w:hAnsi="Times New Roman" w:cs="Times New Roman"/>
            <w:noProof/>
            <w:webHidden/>
          </w:rPr>
          <w:fldChar w:fldCharType="end"/>
        </w:r>
      </w:hyperlink>
    </w:p>
    <w:p w14:paraId="09611929" w14:textId="4AC31305"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48" w:history="1">
        <w:r w:rsidR="005F1D42" w:rsidRPr="005F1D42">
          <w:rPr>
            <w:rStyle w:val="Hyperlink"/>
            <w:rFonts w:ascii="Times New Roman" w:hAnsi="Times New Roman" w:cs="Times New Roman"/>
            <w:noProof/>
          </w:rPr>
          <w:t>TABLE OF CONTENTS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_Toc162523548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w:t>
        </w:r>
        <w:r w:rsidR="005F1D42" w:rsidRPr="005F1D42">
          <w:rPr>
            <w:rFonts w:ascii="Times New Roman" w:hAnsi="Times New Roman" w:cs="Times New Roman"/>
            <w:noProof/>
            <w:webHidden/>
          </w:rPr>
          <w:fldChar w:fldCharType="end"/>
        </w:r>
      </w:hyperlink>
    </w:p>
    <w:p w14:paraId="6D0EF11D" w14:textId="565C7CCA"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49" w:history="1">
        <w:r w:rsidR="005F1D42" w:rsidRPr="005F1D42">
          <w:rPr>
            <w:rStyle w:val="Hyperlink"/>
            <w:rFonts w:ascii="Times New Roman" w:hAnsi="Times New Roman" w:cs="Times New Roman"/>
            <w:noProof/>
          </w:rPr>
          <w:t>CHAPTER 1: Methodology of Solving Tasks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_Toc162523549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2</w:t>
        </w:r>
        <w:r w:rsidR="005F1D42" w:rsidRPr="005F1D42">
          <w:rPr>
            <w:rFonts w:ascii="Times New Roman" w:hAnsi="Times New Roman" w:cs="Times New Roman"/>
            <w:noProof/>
            <w:webHidden/>
          </w:rPr>
          <w:fldChar w:fldCharType="end"/>
        </w:r>
      </w:hyperlink>
    </w:p>
    <w:p w14:paraId="7144E0B7" w14:textId="0FBA5897" w:rsidR="005F1D42" w:rsidRPr="005F1D42" w:rsidRDefault="007774EE">
      <w:pPr>
        <w:pStyle w:val="TOC2"/>
        <w:tabs>
          <w:tab w:val="left" w:pos="960"/>
          <w:tab w:val="right" w:leader="dot" w:pos="9111"/>
        </w:tabs>
        <w:rPr>
          <w:rFonts w:ascii="Times New Roman" w:eastAsiaTheme="minorEastAsia" w:hAnsi="Times New Roman" w:cs="Times New Roman"/>
          <w:b w:val="0"/>
          <w:bCs w:val="0"/>
          <w:noProof/>
          <w:kern w:val="2"/>
          <w:sz w:val="24"/>
          <w:szCs w:val="24"/>
          <w:lang w:val="en-VN"/>
          <w14:ligatures w14:val="standardContextual"/>
        </w:rPr>
      </w:pPr>
      <w:hyperlink w:anchor="_Toc162523550" w:history="1">
        <w:r w:rsidR="005F1D42" w:rsidRPr="005F1D42">
          <w:rPr>
            <w:rStyle w:val="Hyperlink"/>
            <w:rFonts w:ascii="Times New Roman" w:hAnsi="Times New Roman" w:cs="Times New Roman"/>
            <w:noProof/>
          </w:rPr>
          <w:t>1.1</w:t>
        </w:r>
        <w:r w:rsidR="005F1D42" w:rsidRPr="005F1D42">
          <w:rPr>
            <w:rFonts w:ascii="Times New Roman" w:eastAsiaTheme="minorEastAsia" w:hAnsi="Times New Roman" w:cs="Times New Roman"/>
            <w:b w:val="0"/>
            <w:bCs w:val="0"/>
            <w:noProof/>
            <w:kern w:val="2"/>
            <w:sz w:val="24"/>
            <w:szCs w:val="24"/>
            <w:lang w:val="en-VN"/>
            <w14:ligatures w14:val="standardContextual"/>
          </w:rPr>
          <w:tab/>
        </w:r>
        <w:r w:rsidR="005F1D42" w:rsidRPr="005F1D42">
          <w:rPr>
            <w:rStyle w:val="Hyperlink"/>
            <w:rFonts w:ascii="Times New Roman" w:hAnsi="Times New Roman" w:cs="Times New Roman"/>
            <w:noProof/>
          </w:rPr>
          <w:t>First Task</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_Toc162523550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2</w:t>
        </w:r>
        <w:r w:rsidR="005F1D42" w:rsidRPr="005F1D42">
          <w:rPr>
            <w:rFonts w:ascii="Times New Roman" w:hAnsi="Times New Roman" w:cs="Times New Roman"/>
            <w:noProof/>
            <w:webHidden/>
          </w:rPr>
          <w:fldChar w:fldCharType="end"/>
        </w:r>
      </w:hyperlink>
    </w:p>
    <w:p w14:paraId="7A6DBDFE" w14:textId="71143A52"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1" w:history="1">
        <w:r w:rsidR="005F1D42" w:rsidRPr="005F1D42">
          <w:rPr>
            <w:rStyle w:val="Hyperlink"/>
            <w:rFonts w:ascii="Times New Roman" w:hAnsi="Times New Roman" w:cs="Times New Roman"/>
            <w:noProof/>
          </w:rPr>
          <w:t>1.1.1</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Introduction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_Toc162523551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2</w:t>
        </w:r>
        <w:r w:rsidR="005F1D42" w:rsidRPr="005F1D42">
          <w:rPr>
            <w:rFonts w:ascii="Times New Roman" w:hAnsi="Times New Roman" w:cs="Times New Roman"/>
            <w:noProof/>
            <w:webHidden/>
          </w:rPr>
          <w:fldChar w:fldCharType="end"/>
        </w:r>
      </w:hyperlink>
    </w:p>
    <w:p w14:paraId="5F1EC0AB" w14:textId="2DC1B4DB"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2" w:history="1">
        <w:r w:rsidR="005F1D42" w:rsidRPr="005F1D42">
          <w:rPr>
            <w:rStyle w:val="Hyperlink"/>
            <w:rFonts w:ascii="Times New Roman" w:hAnsi="Times New Roman" w:cs="Times New Roman"/>
            <w:noProof/>
          </w:rPr>
          <w:t>1.1.2</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Image Loading and Color Conversion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_Toc162523552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2</w:t>
        </w:r>
        <w:r w:rsidR="005F1D42" w:rsidRPr="005F1D42">
          <w:rPr>
            <w:rFonts w:ascii="Times New Roman" w:hAnsi="Times New Roman" w:cs="Times New Roman"/>
            <w:noProof/>
            <w:webHidden/>
          </w:rPr>
          <w:fldChar w:fldCharType="end"/>
        </w:r>
      </w:hyperlink>
    </w:p>
    <w:p w14:paraId="39D242A7" w14:textId="1A6B12A3"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3" w:history="1">
        <w:r w:rsidR="005F1D42" w:rsidRPr="005F1D42">
          <w:rPr>
            <w:rStyle w:val="Hyperlink"/>
            <w:rFonts w:ascii="Times New Roman" w:hAnsi="Times New Roman" w:cs="Times New Roman"/>
            <w:noProof/>
          </w:rPr>
          <w:t>1.1.3</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Color Dectection and Masking</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_Toc162523553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3</w:t>
        </w:r>
        <w:r w:rsidR="005F1D42" w:rsidRPr="005F1D42">
          <w:rPr>
            <w:rFonts w:ascii="Times New Roman" w:hAnsi="Times New Roman" w:cs="Times New Roman"/>
            <w:noProof/>
            <w:webHidden/>
          </w:rPr>
          <w:fldChar w:fldCharType="end"/>
        </w:r>
      </w:hyperlink>
    </w:p>
    <w:p w14:paraId="5253D509" w14:textId="0DAE4F22"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4" w:history="1">
        <w:r w:rsidR="005F1D42" w:rsidRPr="005F1D42">
          <w:rPr>
            <w:rStyle w:val="Hyperlink"/>
            <w:rFonts w:ascii="Times New Roman" w:hAnsi="Times New Roman" w:cs="Times New Roman"/>
            <w:noProof/>
          </w:rPr>
          <w:t>1.1.4</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Image Thresholding and Morphological Operations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_Toc162523554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4</w:t>
        </w:r>
        <w:r w:rsidR="005F1D42" w:rsidRPr="005F1D42">
          <w:rPr>
            <w:rFonts w:ascii="Times New Roman" w:hAnsi="Times New Roman" w:cs="Times New Roman"/>
            <w:noProof/>
            <w:webHidden/>
          </w:rPr>
          <w:fldChar w:fldCharType="end"/>
        </w:r>
      </w:hyperlink>
    </w:p>
    <w:p w14:paraId="7520A856" w14:textId="76B4D9C2"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5" w:history="1">
        <w:r w:rsidR="005F1D42" w:rsidRPr="005F1D42">
          <w:rPr>
            <w:rStyle w:val="Hyperlink"/>
            <w:rFonts w:ascii="Times New Roman" w:hAnsi="Times New Roman" w:cs="Times New Roman"/>
            <w:noProof/>
          </w:rPr>
          <w:t>1.1.5</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Contour Detection and Filling</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_Toc162523555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4</w:t>
        </w:r>
        <w:r w:rsidR="005F1D42" w:rsidRPr="005F1D42">
          <w:rPr>
            <w:rFonts w:ascii="Times New Roman" w:hAnsi="Times New Roman" w:cs="Times New Roman"/>
            <w:noProof/>
            <w:webHidden/>
          </w:rPr>
          <w:fldChar w:fldCharType="end"/>
        </w:r>
      </w:hyperlink>
    </w:p>
    <w:p w14:paraId="00E6E4EE" w14:textId="0D6694D6" w:rsidR="005F1D42" w:rsidRPr="005F1D42" w:rsidRDefault="007774EE">
      <w:pPr>
        <w:pStyle w:val="TOC2"/>
        <w:tabs>
          <w:tab w:val="left" w:pos="960"/>
          <w:tab w:val="right" w:leader="dot" w:pos="9111"/>
        </w:tabs>
        <w:rPr>
          <w:rFonts w:ascii="Times New Roman" w:eastAsiaTheme="minorEastAsia" w:hAnsi="Times New Roman" w:cs="Times New Roman"/>
          <w:b w:val="0"/>
          <w:bCs w:val="0"/>
          <w:noProof/>
          <w:kern w:val="2"/>
          <w:sz w:val="24"/>
          <w:szCs w:val="24"/>
          <w:lang w:val="en-VN"/>
          <w14:ligatures w14:val="standardContextual"/>
        </w:rPr>
      </w:pPr>
      <w:hyperlink w:anchor="_Toc162523556" w:history="1">
        <w:r w:rsidR="005F1D42" w:rsidRPr="005F1D42">
          <w:rPr>
            <w:rStyle w:val="Hyperlink"/>
            <w:rFonts w:ascii="Times New Roman" w:hAnsi="Times New Roman" w:cs="Times New Roman"/>
            <w:noProof/>
          </w:rPr>
          <w:t>1.2</w:t>
        </w:r>
        <w:r w:rsidR="005F1D42" w:rsidRPr="005F1D42">
          <w:rPr>
            <w:rFonts w:ascii="Times New Roman" w:eastAsiaTheme="minorEastAsia" w:hAnsi="Times New Roman" w:cs="Times New Roman"/>
            <w:b w:val="0"/>
            <w:bCs w:val="0"/>
            <w:noProof/>
            <w:kern w:val="2"/>
            <w:sz w:val="24"/>
            <w:szCs w:val="24"/>
            <w:lang w:val="en-VN"/>
            <w14:ligatures w14:val="standardContextual"/>
          </w:rPr>
          <w:tab/>
        </w:r>
        <w:r w:rsidR="005F1D42" w:rsidRPr="005F1D42">
          <w:rPr>
            <w:rStyle w:val="Hyperlink"/>
            <w:rFonts w:ascii="Times New Roman" w:hAnsi="Times New Roman" w:cs="Times New Roman"/>
            <w:noProof/>
          </w:rPr>
          <w:t>Second Task</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_Toc162523556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6</w:t>
        </w:r>
        <w:r w:rsidR="005F1D42" w:rsidRPr="005F1D42">
          <w:rPr>
            <w:rFonts w:ascii="Times New Roman" w:hAnsi="Times New Roman" w:cs="Times New Roman"/>
            <w:noProof/>
            <w:webHidden/>
          </w:rPr>
          <w:fldChar w:fldCharType="end"/>
        </w:r>
      </w:hyperlink>
    </w:p>
    <w:p w14:paraId="34E93157" w14:textId="0A7CB927"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7" w:history="1">
        <w:r w:rsidR="005F1D42" w:rsidRPr="005F1D42">
          <w:rPr>
            <w:rStyle w:val="Hyperlink"/>
            <w:rFonts w:ascii="Times New Roman" w:hAnsi="Times New Roman" w:cs="Times New Roman"/>
            <w:bCs/>
            <w:noProof/>
          </w:rPr>
          <w:t>1.2.1</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Introduction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_Toc162523557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6</w:t>
        </w:r>
        <w:r w:rsidR="005F1D42" w:rsidRPr="005F1D42">
          <w:rPr>
            <w:rFonts w:ascii="Times New Roman" w:hAnsi="Times New Roman" w:cs="Times New Roman"/>
            <w:noProof/>
            <w:webHidden/>
          </w:rPr>
          <w:fldChar w:fldCharType="end"/>
        </w:r>
      </w:hyperlink>
    </w:p>
    <w:p w14:paraId="711696E4" w14:textId="1E0B8706"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8" w:history="1">
        <w:r w:rsidR="005F1D42" w:rsidRPr="005F1D42">
          <w:rPr>
            <w:rStyle w:val="Hyperlink"/>
            <w:rFonts w:ascii="Times New Roman" w:hAnsi="Times New Roman" w:cs="Times New Roman"/>
            <w:bCs/>
            <w:noProof/>
          </w:rPr>
          <w:t>1.2.2</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Image Loading and Color Conversion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_Toc162523558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6</w:t>
        </w:r>
        <w:r w:rsidR="005F1D42" w:rsidRPr="005F1D42">
          <w:rPr>
            <w:rFonts w:ascii="Times New Roman" w:hAnsi="Times New Roman" w:cs="Times New Roman"/>
            <w:noProof/>
            <w:webHidden/>
          </w:rPr>
          <w:fldChar w:fldCharType="end"/>
        </w:r>
      </w:hyperlink>
    </w:p>
    <w:p w14:paraId="0AA7AEB1" w14:textId="2386F527"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59" w:history="1">
        <w:r w:rsidR="005F1D42" w:rsidRPr="005F1D42">
          <w:rPr>
            <w:rStyle w:val="Hyperlink"/>
            <w:rFonts w:ascii="Times New Roman" w:hAnsi="Times New Roman" w:cs="Times New Roman"/>
            <w:bCs/>
            <w:noProof/>
          </w:rPr>
          <w:t>1.2.3</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Defining Regions of Interest</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_Toc162523559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6</w:t>
        </w:r>
        <w:r w:rsidR="005F1D42" w:rsidRPr="005F1D42">
          <w:rPr>
            <w:rFonts w:ascii="Times New Roman" w:hAnsi="Times New Roman" w:cs="Times New Roman"/>
            <w:noProof/>
            <w:webHidden/>
          </w:rPr>
          <w:fldChar w:fldCharType="end"/>
        </w:r>
      </w:hyperlink>
    </w:p>
    <w:p w14:paraId="5DE56FC6" w14:textId="120B982F"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0" w:history="1">
        <w:r w:rsidR="005F1D42" w:rsidRPr="005F1D42">
          <w:rPr>
            <w:rStyle w:val="Hyperlink"/>
            <w:rFonts w:ascii="Times New Roman" w:hAnsi="Times New Roman" w:cs="Times New Roman"/>
            <w:bCs/>
            <w:noProof/>
          </w:rPr>
          <w:t>1.2.4</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Function to Edit the Image and Draw Rectangles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_Toc162523560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7</w:t>
        </w:r>
        <w:r w:rsidR="005F1D42" w:rsidRPr="005F1D42">
          <w:rPr>
            <w:rFonts w:ascii="Times New Roman" w:hAnsi="Times New Roman" w:cs="Times New Roman"/>
            <w:noProof/>
            <w:webHidden/>
          </w:rPr>
          <w:fldChar w:fldCharType="end"/>
        </w:r>
      </w:hyperlink>
    </w:p>
    <w:p w14:paraId="45FDF6F7" w14:textId="09C6554C"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1" w:history="1">
        <w:r w:rsidR="005F1D42" w:rsidRPr="005F1D42">
          <w:rPr>
            <w:rStyle w:val="Hyperlink"/>
            <w:rFonts w:ascii="Times New Roman" w:hAnsi="Times New Roman" w:cs="Times New Roman"/>
            <w:bCs/>
            <w:noProof/>
          </w:rPr>
          <w:t>1.2.5</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Processing Each Region of Interest</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_Toc162523561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7</w:t>
        </w:r>
        <w:r w:rsidR="005F1D42" w:rsidRPr="005F1D42">
          <w:rPr>
            <w:rFonts w:ascii="Times New Roman" w:hAnsi="Times New Roman" w:cs="Times New Roman"/>
            <w:noProof/>
            <w:webHidden/>
          </w:rPr>
          <w:fldChar w:fldCharType="end"/>
        </w:r>
      </w:hyperlink>
    </w:p>
    <w:p w14:paraId="3AF83B1F" w14:textId="23206C9D"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2" w:history="1">
        <w:r w:rsidR="005F1D42" w:rsidRPr="005F1D42">
          <w:rPr>
            <w:rStyle w:val="Hyperlink"/>
            <w:rFonts w:ascii="Times New Roman" w:hAnsi="Times New Roman" w:cs="Times New Roman"/>
            <w:noProof/>
          </w:rPr>
          <w:t>1.2.5.1</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Kernel Initialization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_Toc162523562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9</w:t>
        </w:r>
        <w:r w:rsidR="005F1D42" w:rsidRPr="005F1D42">
          <w:rPr>
            <w:rFonts w:ascii="Times New Roman" w:hAnsi="Times New Roman" w:cs="Times New Roman"/>
            <w:noProof/>
            <w:webHidden/>
          </w:rPr>
          <w:fldChar w:fldCharType="end"/>
        </w:r>
      </w:hyperlink>
    </w:p>
    <w:p w14:paraId="6000E27C" w14:textId="6F75FE09"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3" w:history="1">
        <w:r w:rsidR="005F1D42" w:rsidRPr="005F1D42">
          <w:rPr>
            <w:rStyle w:val="Hyperlink"/>
            <w:rFonts w:ascii="Times New Roman" w:hAnsi="Times New Roman" w:cs="Times New Roman"/>
            <w:noProof/>
          </w:rPr>
          <w:t>1.2.5.2</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Closing Operation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_Toc162523563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9</w:t>
        </w:r>
        <w:r w:rsidR="005F1D42" w:rsidRPr="005F1D42">
          <w:rPr>
            <w:rFonts w:ascii="Times New Roman" w:hAnsi="Times New Roman" w:cs="Times New Roman"/>
            <w:noProof/>
            <w:webHidden/>
          </w:rPr>
          <w:fldChar w:fldCharType="end"/>
        </w:r>
      </w:hyperlink>
    </w:p>
    <w:p w14:paraId="1CFDA12A" w14:textId="1245E52E"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4" w:history="1">
        <w:r w:rsidR="005F1D42" w:rsidRPr="005F1D42">
          <w:rPr>
            <w:rStyle w:val="Hyperlink"/>
            <w:rFonts w:ascii="Times New Roman" w:hAnsi="Times New Roman" w:cs="Times New Roman"/>
            <w:noProof/>
          </w:rPr>
          <w:t>1.2.5.3</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Conversion to Grayscale</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_Toc162523564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9</w:t>
        </w:r>
        <w:r w:rsidR="005F1D42" w:rsidRPr="005F1D42">
          <w:rPr>
            <w:rFonts w:ascii="Times New Roman" w:hAnsi="Times New Roman" w:cs="Times New Roman"/>
            <w:noProof/>
            <w:webHidden/>
          </w:rPr>
          <w:fldChar w:fldCharType="end"/>
        </w:r>
      </w:hyperlink>
    </w:p>
    <w:p w14:paraId="491C943C" w14:textId="4BD311BB"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5" w:history="1">
        <w:r w:rsidR="005F1D42" w:rsidRPr="005F1D42">
          <w:rPr>
            <w:rStyle w:val="Hyperlink"/>
            <w:rFonts w:ascii="Times New Roman" w:hAnsi="Times New Roman" w:cs="Times New Roman"/>
            <w:noProof/>
          </w:rPr>
          <w:t>1.2.5.4</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Thresholding</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_Toc162523565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9</w:t>
        </w:r>
        <w:r w:rsidR="005F1D42" w:rsidRPr="005F1D42">
          <w:rPr>
            <w:rFonts w:ascii="Times New Roman" w:hAnsi="Times New Roman" w:cs="Times New Roman"/>
            <w:noProof/>
            <w:webHidden/>
          </w:rPr>
          <w:fldChar w:fldCharType="end"/>
        </w:r>
      </w:hyperlink>
    </w:p>
    <w:p w14:paraId="686FA2AD" w14:textId="58FCE425"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6" w:history="1">
        <w:r w:rsidR="005F1D42" w:rsidRPr="005F1D42">
          <w:rPr>
            <w:rStyle w:val="Hyperlink"/>
            <w:rFonts w:ascii="Times New Roman" w:hAnsi="Times New Roman" w:cs="Times New Roman"/>
            <w:noProof/>
          </w:rPr>
          <w:t>1.2.5.5</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Erosion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_Toc162523566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10</w:t>
        </w:r>
        <w:r w:rsidR="005F1D42" w:rsidRPr="005F1D42">
          <w:rPr>
            <w:rFonts w:ascii="Times New Roman" w:hAnsi="Times New Roman" w:cs="Times New Roman"/>
            <w:noProof/>
            <w:webHidden/>
          </w:rPr>
          <w:fldChar w:fldCharType="end"/>
        </w:r>
      </w:hyperlink>
    </w:p>
    <w:p w14:paraId="1DC0C1BC" w14:textId="2A69B1F1"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7" w:history="1">
        <w:r w:rsidR="005F1D42" w:rsidRPr="005F1D42">
          <w:rPr>
            <w:rStyle w:val="Hyperlink"/>
            <w:rFonts w:ascii="Times New Roman" w:hAnsi="Times New Roman" w:cs="Times New Roman"/>
            <w:noProof/>
          </w:rPr>
          <w:t>1.2.5.6</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Contour Detection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_Toc162523567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10</w:t>
        </w:r>
        <w:r w:rsidR="005F1D42" w:rsidRPr="005F1D42">
          <w:rPr>
            <w:rFonts w:ascii="Times New Roman" w:hAnsi="Times New Roman" w:cs="Times New Roman"/>
            <w:noProof/>
            <w:webHidden/>
          </w:rPr>
          <w:fldChar w:fldCharType="end"/>
        </w:r>
      </w:hyperlink>
    </w:p>
    <w:p w14:paraId="06D4F895" w14:textId="4D13EF6B"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8" w:history="1">
        <w:r w:rsidR="005F1D42" w:rsidRPr="005F1D42">
          <w:rPr>
            <w:rStyle w:val="Hyperlink"/>
            <w:rFonts w:ascii="Times New Roman" w:hAnsi="Times New Roman" w:cs="Times New Roman"/>
            <w:noProof/>
          </w:rPr>
          <w:t>1.2.5.7</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Contour Filtering and Rectangle Drawing</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_Toc162523568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10</w:t>
        </w:r>
        <w:r w:rsidR="005F1D42" w:rsidRPr="005F1D42">
          <w:rPr>
            <w:rFonts w:ascii="Times New Roman" w:hAnsi="Times New Roman" w:cs="Times New Roman"/>
            <w:noProof/>
            <w:webHidden/>
          </w:rPr>
          <w:fldChar w:fldCharType="end"/>
        </w:r>
      </w:hyperlink>
    </w:p>
    <w:p w14:paraId="335110D8" w14:textId="724CADF8" w:rsidR="005F1D42" w:rsidRPr="005F1D42" w:rsidRDefault="007774EE">
      <w:pPr>
        <w:pStyle w:val="TOC4"/>
        <w:tabs>
          <w:tab w:val="left" w:pos="168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69" w:history="1">
        <w:r w:rsidR="005F1D42" w:rsidRPr="005F1D42">
          <w:rPr>
            <w:rStyle w:val="Hyperlink"/>
            <w:rFonts w:ascii="Times New Roman" w:hAnsi="Times New Roman" w:cs="Times New Roman"/>
            <w:noProof/>
          </w:rPr>
          <w:t>1.2.5.8</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Image Return</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_Toc162523569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10</w:t>
        </w:r>
        <w:r w:rsidR="005F1D42" w:rsidRPr="005F1D42">
          <w:rPr>
            <w:rFonts w:ascii="Times New Roman" w:hAnsi="Times New Roman" w:cs="Times New Roman"/>
            <w:noProof/>
            <w:webHidden/>
          </w:rPr>
          <w:fldChar w:fldCharType="end"/>
        </w:r>
      </w:hyperlink>
    </w:p>
    <w:p w14:paraId="48000875" w14:textId="37443E6F"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70" w:history="1">
        <w:r w:rsidR="005F1D42" w:rsidRPr="005F1D42">
          <w:rPr>
            <w:rStyle w:val="Hyperlink"/>
            <w:rFonts w:ascii="Times New Roman" w:hAnsi="Times New Roman" w:cs="Times New Roman"/>
            <w:bCs/>
            <w:noProof/>
          </w:rPr>
          <w:t>1.2.6</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Saving the Output Image</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_Toc162523570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11</w:t>
        </w:r>
        <w:r w:rsidR="005F1D42" w:rsidRPr="005F1D42">
          <w:rPr>
            <w:rFonts w:ascii="Times New Roman" w:hAnsi="Times New Roman" w:cs="Times New Roman"/>
            <w:noProof/>
            <w:webHidden/>
          </w:rPr>
          <w:fldChar w:fldCharType="end"/>
        </w:r>
      </w:hyperlink>
    </w:p>
    <w:p w14:paraId="4451501D" w14:textId="7EB6E3AA" w:rsidR="005F1D42" w:rsidRPr="005F1D42" w:rsidRDefault="007774EE">
      <w:pPr>
        <w:pStyle w:val="TOC1"/>
        <w:tabs>
          <w:tab w:val="right" w:leader="dot" w:pos="9111"/>
        </w:tabs>
        <w:rPr>
          <w:rFonts w:ascii="Times New Roman" w:eastAsiaTheme="minorEastAsia" w:hAnsi="Times New Roman" w:cs="Times New Roman"/>
          <w:b w:val="0"/>
          <w:bCs w:val="0"/>
          <w:i w:val="0"/>
          <w:iCs w:val="0"/>
          <w:noProof/>
          <w:kern w:val="2"/>
          <w:lang w:val="en-VN"/>
          <w14:ligatures w14:val="standardContextual"/>
        </w:rPr>
      </w:pPr>
      <w:hyperlink w:anchor="_Toc162523571" w:history="1">
        <w:r w:rsidR="005F1D42" w:rsidRPr="005F1D42">
          <w:rPr>
            <w:rStyle w:val="Hyperlink"/>
            <w:rFonts w:ascii="Times New Roman" w:hAnsi="Times New Roman" w:cs="Times New Roman"/>
            <w:noProof/>
          </w:rPr>
          <w:t>CHAPTER 2 – TASK RESULTS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_Toc162523571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12</w:t>
        </w:r>
        <w:r w:rsidR="005F1D42" w:rsidRPr="005F1D42">
          <w:rPr>
            <w:rFonts w:ascii="Times New Roman" w:hAnsi="Times New Roman" w:cs="Times New Roman"/>
            <w:noProof/>
            <w:webHidden/>
          </w:rPr>
          <w:fldChar w:fldCharType="end"/>
        </w:r>
      </w:hyperlink>
    </w:p>
    <w:p w14:paraId="7E7B39AE" w14:textId="6F319FFB" w:rsidR="005F1D42" w:rsidRPr="005F1D42" w:rsidRDefault="007774EE">
      <w:pPr>
        <w:pStyle w:val="TOC2"/>
        <w:tabs>
          <w:tab w:val="left" w:pos="960"/>
          <w:tab w:val="right" w:leader="dot" w:pos="9111"/>
        </w:tabs>
        <w:rPr>
          <w:rFonts w:ascii="Times New Roman" w:eastAsiaTheme="minorEastAsia" w:hAnsi="Times New Roman" w:cs="Times New Roman"/>
          <w:b w:val="0"/>
          <w:bCs w:val="0"/>
          <w:noProof/>
          <w:kern w:val="2"/>
          <w:sz w:val="24"/>
          <w:szCs w:val="24"/>
          <w:lang w:val="en-VN"/>
          <w14:ligatures w14:val="standardContextual"/>
        </w:rPr>
      </w:pPr>
      <w:hyperlink w:anchor="_Toc162523572" w:history="1">
        <w:r w:rsidR="005F1D42" w:rsidRPr="005F1D42">
          <w:rPr>
            <w:rStyle w:val="Hyperlink"/>
            <w:rFonts w:ascii="Times New Roman" w:hAnsi="Times New Roman" w:cs="Times New Roman"/>
            <w:noProof/>
          </w:rPr>
          <w:t>1.3</w:t>
        </w:r>
        <w:r w:rsidR="005F1D42" w:rsidRPr="005F1D42">
          <w:rPr>
            <w:rFonts w:ascii="Times New Roman" w:eastAsiaTheme="minorEastAsia" w:hAnsi="Times New Roman" w:cs="Times New Roman"/>
            <w:b w:val="0"/>
            <w:bCs w:val="0"/>
            <w:noProof/>
            <w:kern w:val="2"/>
            <w:sz w:val="24"/>
            <w:szCs w:val="24"/>
            <w:lang w:val="en-VN"/>
            <w14:ligatures w14:val="standardContextual"/>
          </w:rPr>
          <w:tab/>
        </w:r>
        <w:r w:rsidR="005F1D42" w:rsidRPr="005F1D42">
          <w:rPr>
            <w:rStyle w:val="Hyperlink"/>
            <w:rFonts w:ascii="Times New Roman" w:hAnsi="Times New Roman" w:cs="Times New Roman"/>
            <w:noProof/>
          </w:rPr>
          <w:t>First Task</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_Toc162523572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12</w:t>
        </w:r>
        <w:r w:rsidR="005F1D42" w:rsidRPr="005F1D42">
          <w:rPr>
            <w:rFonts w:ascii="Times New Roman" w:hAnsi="Times New Roman" w:cs="Times New Roman"/>
            <w:noProof/>
            <w:webHidden/>
          </w:rPr>
          <w:fldChar w:fldCharType="end"/>
        </w:r>
      </w:hyperlink>
    </w:p>
    <w:p w14:paraId="5860BD8C" w14:textId="1D2010EA"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73" w:history="1">
        <w:r w:rsidR="005F1D42" w:rsidRPr="005F1D42">
          <w:rPr>
            <w:rStyle w:val="Hyperlink"/>
            <w:rFonts w:ascii="Times New Roman" w:hAnsi="Times New Roman" w:cs="Times New Roman"/>
            <w:noProof/>
          </w:rPr>
          <w:t>1.3.1</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Extract each star in the input image automatically.</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_Toc162523573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12</w:t>
        </w:r>
        <w:r w:rsidR="005F1D42" w:rsidRPr="005F1D42">
          <w:rPr>
            <w:rFonts w:ascii="Times New Roman" w:hAnsi="Times New Roman" w:cs="Times New Roman"/>
            <w:noProof/>
            <w:webHidden/>
          </w:rPr>
          <w:fldChar w:fldCharType="end"/>
        </w:r>
      </w:hyperlink>
    </w:p>
    <w:p w14:paraId="12548EEF" w14:textId="6695F663"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74" w:history="1">
        <w:r w:rsidR="005F1D42" w:rsidRPr="005F1D42">
          <w:rPr>
            <w:rStyle w:val="Hyperlink"/>
            <w:rFonts w:ascii="Times New Roman" w:hAnsi="Times New Roman" w:cs="Times New Roman"/>
            <w:noProof/>
          </w:rPr>
          <w:t>1.3.2</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Repaint all stars.</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_Toc162523574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17</w:t>
        </w:r>
        <w:r w:rsidR="005F1D42" w:rsidRPr="005F1D42">
          <w:rPr>
            <w:rFonts w:ascii="Times New Roman" w:hAnsi="Times New Roman" w:cs="Times New Roman"/>
            <w:noProof/>
            <w:webHidden/>
          </w:rPr>
          <w:fldChar w:fldCharType="end"/>
        </w:r>
      </w:hyperlink>
    </w:p>
    <w:p w14:paraId="50FC2FF4" w14:textId="1B1B8D5C" w:rsidR="005F1D42" w:rsidRPr="005F1D42" w:rsidRDefault="007774EE">
      <w:pPr>
        <w:pStyle w:val="TOC2"/>
        <w:tabs>
          <w:tab w:val="left" w:pos="960"/>
          <w:tab w:val="right" w:leader="dot" w:pos="9111"/>
        </w:tabs>
        <w:rPr>
          <w:rFonts w:ascii="Times New Roman" w:eastAsiaTheme="minorEastAsia" w:hAnsi="Times New Roman" w:cs="Times New Roman"/>
          <w:b w:val="0"/>
          <w:bCs w:val="0"/>
          <w:noProof/>
          <w:kern w:val="2"/>
          <w:sz w:val="24"/>
          <w:szCs w:val="24"/>
          <w:lang w:val="en-VN"/>
          <w14:ligatures w14:val="standardContextual"/>
        </w:rPr>
      </w:pPr>
      <w:hyperlink w:anchor="_Toc162523575" w:history="1">
        <w:r w:rsidR="005F1D42" w:rsidRPr="005F1D42">
          <w:rPr>
            <w:rStyle w:val="Hyperlink"/>
            <w:rFonts w:ascii="Times New Roman" w:hAnsi="Times New Roman" w:cs="Times New Roman"/>
            <w:noProof/>
          </w:rPr>
          <w:t>1.4</w:t>
        </w:r>
        <w:r w:rsidR="005F1D42" w:rsidRPr="005F1D42">
          <w:rPr>
            <w:rFonts w:ascii="Times New Roman" w:eastAsiaTheme="minorEastAsia" w:hAnsi="Times New Roman" w:cs="Times New Roman"/>
            <w:b w:val="0"/>
            <w:bCs w:val="0"/>
            <w:noProof/>
            <w:kern w:val="2"/>
            <w:sz w:val="24"/>
            <w:szCs w:val="24"/>
            <w:lang w:val="en-VN"/>
            <w14:ligatures w14:val="standardContextual"/>
          </w:rPr>
          <w:tab/>
        </w:r>
        <w:r w:rsidR="005F1D42" w:rsidRPr="005F1D42">
          <w:rPr>
            <w:rStyle w:val="Hyperlink"/>
            <w:rFonts w:ascii="Times New Roman" w:hAnsi="Times New Roman" w:cs="Times New Roman"/>
            <w:noProof/>
          </w:rPr>
          <w:t>Second Task</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_Toc162523575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18</w:t>
        </w:r>
        <w:r w:rsidR="005F1D42" w:rsidRPr="005F1D42">
          <w:rPr>
            <w:rFonts w:ascii="Times New Roman" w:hAnsi="Times New Roman" w:cs="Times New Roman"/>
            <w:noProof/>
            <w:webHidden/>
          </w:rPr>
          <w:fldChar w:fldCharType="end"/>
        </w:r>
      </w:hyperlink>
    </w:p>
    <w:p w14:paraId="75C88844" w14:textId="7C57AA16" w:rsidR="005F1D42" w:rsidRPr="005F1D42" w:rsidRDefault="007774EE">
      <w:pPr>
        <w:pStyle w:val="TOC3"/>
        <w:tabs>
          <w:tab w:val="left" w:pos="1200"/>
          <w:tab w:val="right" w:leader="dot" w:pos="9111"/>
        </w:tabs>
        <w:rPr>
          <w:rFonts w:ascii="Times New Roman" w:eastAsiaTheme="minorEastAsia" w:hAnsi="Times New Roman" w:cs="Times New Roman"/>
          <w:noProof/>
          <w:kern w:val="2"/>
          <w:sz w:val="24"/>
          <w:szCs w:val="24"/>
          <w:lang w:val="en-VN"/>
          <w14:ligatures w14:val="standardContextual"/>
        </w:rPr>
      </w:pPr>
      <w:hyperlink w:anchor="_Toc162523576" w:history="1">
        <w:r w:rsidR="005F1D42" w:rsidRPr="005F1D42">
          <w:rPr>
            <w:rStyle w:val="Hyperlink"/>
            <w:rFonts w:ascii="Times New Roman" w:hAnsi="Times New Roman" w:cs="Times New Roman"/>
            <w:noProof/>
          </w:rPr>
          <w:t>1.4.1</w:t>
        </w:r>
        <w:r w:rsidR="005F1D42" w:rsidRPr="005F1D42">
          <w:rPr>
            <w:rFonts w:ascii="Times New Roman" w:eastAsiaTheme="minorEastAsia" w:hAnsi="Times New Roman" w:cs="Times New Roman"/>
            <w:noProof/>
            <w:kern w:val="2"/>
            <w:sz w:val="24"/>
            <w:szCs w:val="24"/>
            <w:lang w:val="en-VN"/>
            <w14:ligatures w14:val="standardContextual"/>
          </w:rPr>
          <w:tab/>
        </w:r>
        <w:r w:rsidR="005F1D42" w:rsidRPr="005F1D42">
          <w:rPr>
            <w:rStyle w:val="Hyperlink"/>
            <w:rFonts w:ascii="Times New Roman" w:hAnsi="Times New Roman" w:cs="Times New Roman"/>
            <w:noProof/>
          </w:rPr>
          <w:t>Draw rectangles surrounding each digit in the input image automatically.</w:t>
        </w:r>
        <w:r w:rsidR="005F1D42" w:rsidRPr="005F1D42">
          <w:rPr>
            <w:rFonts w:ascii="Times New Roman" w:hAnsi="Times New Roman" w:cs="Times New Roman"/>
            <w:noProof/>
            <w:webHidden/>
          </w:rPr>
          <w:tab/>
        </w:r>
        <w:r w:rsidR="005F1D42" w:rsidRPr="005F1D42">
          <w:rPr>
            <w:rFonts w:ascii="Times New Roman" w:hAnsi="Times New Roman" w:cs="Times New Roman"/>
            <w:noProof/>
            <w:webHidden/>
          </w:rPr>
          <w:fldChar w:fldCharType="begin"/>
        </w:r>
        <w:r w:rsidR="005F1D42" w:rsidRPr="005F1D42">
          <w:rPr>
            <w:rFonts w:ascii="Times New Roman" w:hAnsi="Times New Roman" w:cs="Times New Roman"/>
            <w:noProof/>
            <w:webHidden/>
          </w:rPr>
          <w:instrText xml:space="preserve"> PAGEREF _Toc162523576 \h </w:instrText>
        </w:r>
        <w:r w:rsidR="005F1D42" w:rsidRPr="005F1D42">
          <w:rPr>
            <w:rFonts w:ascii="Times New Roman" w:hAnsi="Times New Roman" w:cs="Times New Roman"/>
            <w:noProof/>
            <w:webHidden/>
          </w:rPr>
        </w:r>
        <w:r w:rsidR="005F1D42" w:rsidRPr="005F1D42">
          <w:rPr>
            <w:rFonts w:ascii="Times New Roman" w:hAnsi="Times New Roman" w:cs="Times New Roman"/>
            <w:noProof/>
            <w:webHidden/>
          </w:rPr>
          <w:fldChar w:fldCharType="separate"/>
        </w:r>
        <w:r w:rsidR="005F1D42" w:rsidRPr="005F1D42">
          <w:rPr>
            <w:rFonts w:ascii="Times New Roman" w:hAnsi="Times New Roman" w:cs="Times New Roman"/>
            <w:noProof/>
            <w:webHidden/>
          </w:rPr>
          <w:t>18</w:t>
        </w:r>
        <w:r w:rsidR="005F1D42" w:rsidRPr="005F1D42">
          <w:rPr>
            <w:rFonts w:ascii="Times New Roman" w:hAnsi="Times New Roman" w:cs="Times New Roman"/>
            <w:noProof/>
            <w:webHidden/>
          </w:rPr>
          <w:fldChar w:fldCharType="end"/>
        </w:r>
      </w:hyperlink>
    </w:p>
    <w:p w14:paraId="03ED5789" w14:textId="292096BC" w:rsidR="0077255C" w:rsidRPr="005F1D42" w:rsidRDefault="00C75086">
      <w:pPr>
        <w:spacing w:after="200" w:line="276" w:lineRule="auto"/>
        <w:rPr>
          <w:sz w:val="26"/>
          <w:szCs w:val="26"/>
        </w:rPr>
      </w:pPr>
      <w:r w:rsidRPr="005F1D42">
        <w:rPr>
          <w:sz w:val="26"/>
          <w:szCs w:val="26"/>
        </w:rPr>
        <w:fldChar w:fldCharType="end"/>
      </w:r>
    </w:p>
    <w:p w14:paraId="5A633F3D" w14:textId="77777777" w:rsidR="00226D16" w:rsidRPr="005F1D42" w:rsidRDefault="00226D16">
      <w:pPr>
        <w:spacing w:after="200" w:line="276" w:lineRule="auto"/>
        <w:rPr>
          <w:b/>
          <w:sz w:val="32"/>
          <w:szCs w:val="32"/>
        </w:rPr>
      </w:pPr>
      <w:r w:rsidRPr="005F1D42">
        <w:br w:type="page"/>
      </w:r>
    </w:p>
    <w:p w14:paraId="65170DF0" w14:textId="2086471F" w:rsidR="007B1A23" w:rsidRPr="005F1D42" w:rsidRDefault="00CE089B" w:rsidP="004A7C39">
      <w:pPr>
        <w:pStyle w:val="Chng"/>
      </w:pPr>
      <w:bookmarkStart w:id="5" w:name="_Toc162523549"/>
      <w:r w:rsidRPr="005F1D42">
        <w:lastRenderedPageBreak/>
        <w:t>CHAPTER 1: Methodology of Solving Tasks</w:t>
      </w:r>
      <w:bookmarkEnd w:id="5"/>
    </w:p>
    <w:p w14:paraId="387726A9" w14:textId="584CB47A" w:rsidR="007E1201" w:rsidRPr="005F1D42" w:rsidRDefault="00AA6B23" w:rsidP="0038356B">
      <w:pPr>
        <w:pStyle w:val="Tiumccp1"/>
      </w:pPr>
      <w:bookmarkStart w:id="6" w:name="_Toc162523550"/>
      <w:r w:rsidRPr="005F1D42">
        <w:t>First Task</w:t>
      </w:r>
      <w:bookmarkEnd w:id="6"/>
    </w:p>
    <w:p w14:paraId="1240E060" w14:textId="67F170FD" w:rsidR="00876660" w:rsidRPr="005F1D42" w:rsidRDefault="00CE089B" w:rsidP="0038356B">
      <w:pPr>
        <w:pStyle w:val="Tiumccp2"/>
      </w:pPr>
      <w:bookmarkStart w:id="7" w:name="_Toc162523551"/>
      <w:r w:rsidRPr="005F1D42">
        <w:t>Introduction</w:t>
      </w:r>
      <w:bookmarkEnd w:id="7"/>
    </w:p>
    <w:p w14:paraId="5D75AB71" w14:textId="193841D8" w:rsidR="00876660" w:rsidRPr="005F1D42" w:rsidRDefault="00876660" w:rsidP="00876660">
      <w:pPr>
        <w:pStyle w:val="Nidungvnbn"/>
      </w:pPr>
      <w:r w:rsidRPr="005F1D42">
        <w:t>Image processing plays an important role from computer vision to medical diagnostics. In methodology of solving tasks chapter, this we will explores the fundamental image processing techniques using Python programming language. The code loads an image input1.jpg and perfoms a load of works to detect colors, enhance contours, and highlight the shapes of stars. We delve into key concepts which we have learned in this course such as color detection, thresholding, and contour analysis</w:t>
      </w:r>
      <w:r w:rsidR="00B513A3" w:rsidRPr="005F1D42">
        <w:t xml:space="preserve">. We will use 2 libraries such as OpenCV, </w:t>
      </w:r>
      <w:r w:rsidR="00CB69FD" w:rsidRPr="005F1D42">
        <w:t>NumPy</w:t>
      </w:r>
      <w:r w:rsidR="00B513A3" w:rsidRPr="005F1D42">
        <w:t xml:space="preserve"> called cv, and np respectively in our code to resolve tasks.</w:t>
      </w:r>
    </w:p>
    <w:p w14:paraId="0614C555" w14:textId="1B448A3A" w:rsidR="00B118C8" w:rsidRPr="005F1D42" w:rsidRDefault="00CE089B" w:rsidP="0038356B">
      <w:pPr>
        <w:pStyle w:val="Tiumccp2"/>
      </w:pPr>
      <w:bookmarkStart w:id="8" w:name="_Toc162523552"/>
      <w:r w:rsidRPr="005F1D42">
        <w:t>Image Loading and Color Conversion</w:t>
      </w:r>
      <w:bookmarkEnd w:id="8"/>
    </w:p>
    <w:p w14:paraId="648AAA2B" w14:textId="700DA30B" w:rsidR="005541C4" w:rsidRPr="005F1D42" w:rsidRDefault="00876660" w:rsidP="00481967">
      <w:pPr>
        <w:pStyle w:val="Nidungvnbn"/>
      </w:pPr>
      <w:r w:rsidRPr="005F1D42">
        <w:t xml:space="preserve">In the initial step, we will use </w:t>
      </w:r>
      <w:r w:rsidR="00B513A3" w:rsidRPr="005F1D42">
        <w:t>cv.imread() twice to load image input1.jpg into variables as normal color and grayscale color image, ready for manipulation. Additionally, the Python script performs colo</w:t>
      </w:r>
      <w:r w:rsidR="00804523" w:rsidRPr="005F1D42">
        <w:t>r</w:t>
      </w:r>
      <w:r w:rsidR="00B513A3" w:rsidRPr="005F1D42">
        <w:t xml:space="preserve"> space convertion to prepare for the following operations. Specifically, the image is transformed from the default BGR (Blue-Green-Red) color space to the HSV (Hue-Saturation-Value) color model using the cv.cvtColor() function.</w:t>
      </w:r>
    </w:p>
    <w:p w14:paraId="44E3019A" w14:textId="02B02642" w:rsidR="00586452" w:rsidRPr="005F1D42" w:rsidRDefault="00972B12" w:rsidP="006A27A4">
      <w:pPr>
        <w:pStyle w:val="Caption"/>
      </w:pPr>
      <w:r w:rsidRPr="005F1D42">
        <w:rPr>
          <w:noProof/>
        </w:rPr>
        <w:drawing>
          <wp:inline distT="0" distB="0" distL="0" distR="0" wp14:anchorId="3AB86647" wp14:editId="1C4DB88F">
            <wp:extent cx="5791835" cy="1444625"/>
            <wp:effectExtent l="0" t="0" r="0" b="3175"/>
            <wp:docPr id="105787766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7669" name="Picture 1" descr="A close-up of a computer code&#10;&#10;Description automatically generated"/>
                    <pic:cNvPicPr/>
                  </pic:nvPicPr>
                  <pic:blipFill>
                    <a:blip r:embed="rId11"/>
                    <a:stretch>
                      <a:fillRect/>
                    </a:stretch>
                  </pic:blipFill>
                  <pic:spPr>
                    <a:xfrm>
                      <a:off x="0" y="0"/>
                      <a:ext cx="5791835" cy="1444625"/>
                    </a:xfrm>
                    <a:prstGeom prst="rect">
                      <a:avLst/>
                    </a:prstGeom>
                  </pic:spPr>
                </pic:pic>
              </a:graphicData>
            </a:graphic>
          </wp:inline>
        </w:drawing>
      </w:r>
    </w:p>
    <w:p w14:paraId="00EC7459" w14:textId="74BBD296" w:rsidR="000410A6" w:rsidRPr="005F1D42" w:rsidRDefault="00481967" w:rsidP="00481967">
      <w:pPr>
        <w:pStyle w:val="Nidungvnbn"/>
      </w:pPr>
      <w:r w:rsidRPr="005F1D42">
        <w:t>The decision to transition from the BGR to the HSV color space</w:t>
      </w:r>
      <w:r w:rsidR="00B513A3" w:rsidRPr="005F1D42">
        <w:t xml:space="preserve"> </w:t>
      </w:r>
      <w:r w:rsidRPr="005F1D42">
        <w:t>to s</w:t>
      </w:r>
      <w:r w:rsidR="005C5DD7" w:rsidRPr="005F1D42">
        <w:t>im</w:t>
      </w:r>
      <w:r w:rsidRPr="005F1D42">
        <w:t xml:space="preserve">plifies color analysis and manipulation, with specifying color ranges as hue, saturation, and value offers more way natural to think about a color in terms of hue and saturation than </w:t>
      </w:r>
      <w:r w:rsidRPr="005F1D42">
        <w:lastRenderedPageBreak/>
        <w:t xml:space="preserve">in terms of additive or subtractive color components, making it easier to </w:t>
      </w:r>
      <w:r w:rsidR="005C5DD7" w:rsidRPr="005F1D42">
        <w:t>capture</w:t>
      </w:r>
      <w:r w:rsidRPr="005F1D42">
        <w:t xml:space="preserve"> colors in terms of hue, and saturatio</w:t>
      </w:r>
      <w:r w:rsidR="005C5DD7" w:rsidRPr="005F1D42">
        <w:t xml:space="preserve">n, which </w:t>
      </w:r>
      <w:r w:rsidR="009004C5" w:rsidRPr="005F1D42">
        <w:t xml:space="preserve">will </w:t>
      </w:r>
      <w:r w:rsidR="00004A22" w:rsidRPr="005F1D42">
        <w:t>enhances accuracy in color identification and histogram equalization.</w:t>
      </w:r>
    </w:p>
    <w:p w14:paraId="3EA58428" w14:textId="039E32F5" w:rsidR="0006536C" w:rsidRPr="005F1D42" w:rsidRDefault="00CE089B" w:rsidP="0038356B">
      <w:pPr>
        <w:pStyle w:val="Tiumccp2"/>
      </w:pPr>
      <w:bookmarkStart w:id="9" w:name="_Toc162523553"/>
      <w:r w:rsidRPr="005F1D42">
        <w:t>Color Dectection and Masking</w:t>
      </w:r>
      <w:bookmarkEnd w:id="9"/>
    </w:p>
    <w:p w14:paraId="5C242CB5" w14:textId="0AAFE609" w:rsidR="006E14D8" w:rsidRPr="005F1D42" w:rsidRDefault="006E14D8" w:rsidP="0006536C">
      <w:pPr>
        <w:pStyle w:val="Nidungvnbn"/>
      </w:pPr>
      <w:r w:rsidRPr="005F1D42">
        <w:t xml:space="preserve">After image loading and color conversion process, </w:t>
      </w:r>
      <w:r w:rsidR="000048D8" w:rsidRPr="005F1D42">
        <w:t>the script procee</w:t>
      </w:r>
      <w:r w:rsidR="00306797" w:rsidRPr="005F1D42">
        <w:t xml:space="preserve">ds color detection, and masking operations to </w:t>
      </w:r>
      <w:r w:rsidR="00585F44" w:rsidRPr="005F1D42">
        <w:t xml:space="preserve">identify specific color within the image and isolate </w:t>
      </w:r>
      <w:r w:rsidR="001F0CF9" w:rsidRPr="005F1D42">
        <w:t>them.</w:t>
      </w:r>
    </w:p>
    <w:p w14:paraId="06591404" w14:textId="61D63B65" w:rsidR="0006536C" w:rsidRPr="005F1D42" w:rsidRDefault="00545548" w:rsidP="00397BE4">
      <w:pPr>
        <w:pStyle w:val="Nidungvnbn"/>
      </w:pPr>
      <w:r w:rsidRPr="005F1D42">
        <w:t xml:space="preserve">From the </w:t>
      </w:r>
      <w:r w:rsidR="00CB44EF" w:rsidRPr="005F1D42">
        <w:t xml:space="preserve">last part of </w:t>
      </w:r>
      <w:hyperlink r:id="rId12" w:history="1">
        <w:r w:rsidRPr="005F1D42">
          <w:rPr>
            <w:rStyle w:val="Hyperlink"/>
          </w:rPr>
          <w:t xml:space="preserve">official </w:t>
        </w:r>
        <w:r w:rsidR="00CB44EF" w:rsidRPr="005F1D42">
          <w:rPr>
            <w:rStyle w:val="Hyperlink"/>
          </w:rPr>
          <w:t>documentation</w:t>
        </w:r>
      </w:hyperlink>
      <w:r w:rsidR="00B57428" w:rsidRPr="005F1D42">
        <w:t xml:space="preserve"> provided by Open-Source Computer Vision</w:t>
      </w:r>
      <w:r w:rsidR="00280021" w:rsidRPr="005F1D42">
        <w:t>, “How to find HSV values to track?”</w:t>
      </w:r>
      <w:r w:rsidR="00B57428" w:rsidRPr="005F1D42">
        <w:t>.</w:t>
      </w:r>
      <w:r w:rsidR="00280021" w:rsidRPr="005F1D42">
        <w:t xml:space="preserve"> </w:t>
      </w:r>
      <w:r w:rsidR="00B57428" w:rsidRPr="005F1D42">
        <w:t xml:space="preserve"> </w:t>
      </w:r>
      <w:r w:rsidR="00280021" w:rsidRPr="005F1D42">
        <w:t xml:space="preserve">We pass </w:t>
      </w:r>
      <w:r w:rsidR="006A2995" w:rsidRPr="005F1D42">
        <w:t>the BGR</w:t>
      </w:r>
      <w:r w:rsidR="00B96C01" w:rsidRPr="005F1D42">
        <w:t xml:space="preserve"> value</w:t>
      </w:r>
      <w:r w:rsidR="006A2995" w:rsidRPr="005F1D42">
        <w:t xml:space="preserve"> we want</w:t>
      </w:r>
      <w:r w:rsidR="003F1746" w:rsidRPr="005F1D42">
        <w:t xml:space="preserve">, and use </w:t>
      </w:r>
      <w:r w:rsidR="00FA5E67" w:rsidRPr="005F1D42">
        <w:t xml:space="preserve">cv2.cvtColor(BGR_VALUE ,cv2.COLOR_BGR2HSV) </w:t>
      </w:r>
      <w:r w:rsidR="0046627E" w:rsidRPr="005F1D42">
        <w:t xml:space="preserve">funtion </w:t>
      </w:r>
      <w:r w:rsidR="005B2C8F" w:rsidRPr="005F1D42">
        <w:t>to take lower bound and upper bound</w:t>
      </w:r>
      <w:r w:rsidR="000917AE" w:rsidRPr="005F1D42">
        <w:t>, those values will be passed to color_dict_HSV dictionary</w:t>
      </w:r>
      <w:r w:rsidR="005B2C8F" w:rsidRPr="005F1D42">
        <w:t>.</w:t>
      </w:r>
    </w:p>
    <w:p w14:paraId="68D0C192" w14:textId="7CA63F84" w:rsidR="00972B12" w:rsidRPr="005F1D42" w:rsidRDefault="00BE0149" w:rsidP="006A27A4">
      <w:pPr>
        <w:pStyle w:val="Caption"/>
      </w:pPr>
      <w:r w:rsidRPr="005F1D42">
        <w:rPr>
          <w:noProof/>
        </w:rPr>
        <w:drawing>
          <wp:inline distT="0" distB="0" distL="0" distR="0" wp14:anchorId="10DF956E" wp14:editId="0C0E6279">
            <wp:extent cx="5207000" cy="2489200"/>
            <wp:effectExtent l="0" t="0" r="0" b="0"/>
            <wp:docPr id="1320495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509" name="Picture 1" descr="A number and numbers on a white background&#10;&#10;Description automatically generated"/>
                    <pic:cNvPicPr/>
                  </pic:nvPicPr>
                  <pic:blipFill>
                    <a:blip r:embed="rId13"/>
                    <a:stretch>
                      <a:fillRect/>
                    </a:stretch>
                  </pic:blipFill>
                  <pic:spPr>
                    <a:xfrm>
                      <a:off x="0" y="0"/>
                      <a:ext cx="5207000" cy="2489200"/>
                    </a:xfrm>
                    <a:prstGeom prst="rect">
                      <a:avLst/>
                    </a:prstGeom>
                  </pic:spPr>
                </pic:pic>
              </a:graphicData>
            </a:graphic>
          </wp:inline>
        </w:drawing>
      </w:r>
    </w:p>
    <w:p w14:paraId="0C4ED3C6" w14:textId="2E0334A3" w:rsidR="007C6E76" w:rsidRPr="005F1D42" w:rsidRDefault="00A54278" w:rsidP="00397BE4">
      <w:pPr>
        <w:pStyle w:val="Nidungvnbn"/>
      </w:pPr>
      <w:r w:rsidRPr="005F1D42">
        <w:t xml:space="preserve">The for loop iterates through each color name (key) in the color_dict_HSV dictionary. </w:t>
      </w:r>
      <w:r w:rsidR="00E27817" w:rsidRPr="005F1D42">
        <w:t xml:space="preserve">For each key, </w:t>
      </w:r>
      <w:r w:rsidR="008464F7" w:rsidRPr="005F1D42">
        <w:t xml:space="preserve">it will </w:t>
      </w:r>
      <w:r w:rsidR="00D8114A" w:rsidRPr="005F1D42">
        <w:t>access</w:t>
      </w:r>
      <w:r w:rsidR="00882013" w:rsidRPr="005F1D42">
        <w:t xml:space="preserve">, and convert </w:t>
      </w:r>
      <w:r w:rsidR="008464F7" w:rsidRPr="005F1D42">
        <w:t>the lower and upper bound of the HSV range for that color (key)</w:t>
      </w:r>
      <w:r w:rsidR="00882013" w:rsidRPr="005F1D42">
        <w:t xml:space="preserve"> </w:t>
      </w:r>
      <w:r w:rsidR="00CB69FD" w:rsidRPr="005F1D42">
        <w:t>to NumPy array.</w:t>
      </w:r>
      <w:r w:rsidR="001417B8" w:rsidRPr="005F1D42">
        <w:t xml:space="preserve"> By using cv.inRange() function</w:t>
      </w:r>
      <w:r w:rsidR="008B0DD0" w:rsidRPr="005F1D42">
        <w:t xml:space="preserve"> to create a binary mask</w:t>
      </w:r>
      <w:r w:rsidR="00D8114A" w:rsidRPr="005F1D42">
        <w:t xml:space="preserve">, all pixels within the HSV range </w:t>
      </w:r>
      <w:r w:rsidR="00C44782" w:rsidRPr="005F1D42">
        <w:t>are set to white, and others to black.</w:t>
      </w:r>
      <w:r w:rsidR="006E3CD3" w:rsidRPr="005F1D42">
        <w:t xml:space="preserve"> </w:t>
      </w:r>
      <w:r w:rsidR="00FA7F9E" w:rsidRPr="005F1D42">
        <w:t>The cv.bitwise_and</w:t>
      </w:r>
      <w:r w:rsidR="00E40960" w:rsidRPr="005F1D42">
        <w:t>()</w:t>
      </w:r>
      <w:r w:rsidR="00D35642" w:rsidRPr="005F1D42">
        <w:t xml:space="preserve"> function, using the mas</w:t>
      </w:r>
      <w:r w:rsidR="00F36CCF" w:rsidRPr="005F1D42">
        <w:t xml:space="preserve">k as a filter. Pixels with white values in the mask will be stored in the </w:t>
      </w:r>
      <w:r w:rsidR="007D19D2" w:rsidRPr="005F1D42">
        <w:t>ballon variable</w:t>
      </w:r>
      <w:r w:rsidR="00583164" w:rsidRPr="005F1D42">
        <w:t xml:space="preserve"> to save into the </w:t>
      </w:r>
      <w:r w:rsidR="00904002" w:rsidRPr="005F1D42">
        <w:t>result image using cv.imwrite() function</w:t>
      </w:r>
      <w:r w:rsidR="007D19D2" w:rsidRPr="005F1D42">
        <w:t>.</w:t>
      </w:r>
      <w:r w:rsidR="002412CA" w:rsidRPr="005F1D42">
        <w:t xml:space="preserve"> T</w:t>
      </w:r>
      <w:r w:rsidR="007C0587" w:rsidRPr="005F1D42">
        <w:t xml:space="preserve">o remove noise from the image, I use </w:t>
      </w:r>
      <w:r w:rsidR="007B43F6" w:rsidRPr="005F1D42">
        <w:t xml:space="preserve">morphological operation, by </w:t>
      </w:r>
      <w:r w:rsidR="007F235A" w:rsidRPr="005F1D42">
        <w:t xml:space="preserve">using </w:t>
      </w:r>
      <w:r w:rsidR="007F235A" w:rsidRPr="005F1D42">
        <w:lastRenderedPageBreak/>
        <w:t>np.ones() to create a 5x5 structuring element</w:t>
      </w:r>
      <w:r w:rsidR="00F50460" w:rsidRPr="005F1D42">
        <w:t xml:space="preserve">. </w:t>
      </w:r>
      <w:r w:rsidR="00673811" w:rsidRPr="005F1D42">
        <w:t xml:space="preserve">The cv.morphologyEx() </w:t>
      </w:r>
      <w:r w:rsidR="0086379E" w:rsidRPr="005F1D42">
        <w:t>opens involves erosion followed by dilation to remove all small white object</w:t>
      </w:r>
      <w:r w:rsidR="00A84A5A" w:rsidRPr="005F1D42">
        <w:t>s</w:t>
      </w:r>
      <w:r w:rsidR="0086379E" w:rsidRPr="005F1D42">
        <w:t xml:space="preserve"> </w:t>
      </w:r>
      <w:r w:rsidR="00A84A5A" w:rsidRPr="005F1D42">
        <w:t xml:space="preserve">on the foreground, while dilation recovers </w:t>
      </w:r>
      <w:r w:rsidR="00C208FE" w:rsidRPr="005F1D42">
        <w:t>eroded ballon edges.</w:t>
      </w:r>
    </w:p>
    <w:p w14:paraId="3E17D58A" w14:textId="27EB0906" w:rsidR="00BE0149" w:rsidRPr="005F1D42" w:rsidRDefault="00A01EE8" w:rsidP="006A27A4">
      <w:pPr>
        <w:pStyle w:val="Caption"/>
      </w:pPr>
      <w:r w:rsidRPr="005F1D42">
        <w:rPr>
          <w:noProof/>
        </w:rPr>
        <w:drawing>
          <wp:inline distT="0" distB="0" distL="0" distR="0" wp14:anchorId="7EC5E8D8" wp14:editId="2AE7180A">
            <wp:extent cx="5791835" cy="2153920"/>
            <wp:effectExtent l="0" t="0" r="0" b="5080"/>
            <wp:docPr id="165311155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11556" name="Picture 1" descr="A computer code with text&#10;&#10;Description automatically generated"/>
                    <pic:cNvPicPr/>
                  </pic:nvPicPr>
                  <pic:blipFill>
                    <a:blip r:embed="rId14"/>
                    <a:stretch>
                      <a:fillRect/>
                    </a:stretch>
                  </pic:blipFill>
                  <pic:spPr>
                    <a:xfrm>
                      <a:off x="0" y="0"/>
                      <a:ext cx="5791835" cy="2153920"/>
                    </a:xfrm>
                    <a:prstGeom prst="rect">
                      <a:avLst/>
                    </a:prstGeom>
                  </pic:spPr>
                </pic:pic>
              </a:graphicData>
            </a:graphic>
          </wp:inline>
        </w:drawing>
      </w:r>
    </w:p>
    <w:p w14:paraId="07E7BE04" w14:textId="4B2335D3" w:rsidR="00CE089B" w:rsidRPr="005F1D42" w:rsidRDefault="00CE089B" w:rsidP="0038356B">
      <w:pPr>
        <w:pStyle w:val="Tiumccp2"/>
      </w:pPr>
      <w:bookmarkStart w:id="10" w:name="_Toc162523554"/>
      <w:r w:rsidRPr="005F1D42">
        <w:t>Image Thresholding and Morphological Operations</w:t>
      </w:r>
      <w:bookmarkEnd w:id="10"/>
    </w:p>
    <w:p w14:paraId="1D6F5658" w14:textId="6F7AFCA5" w:rsidR="00531315" w:rsidRPr="005F1D42" w:rsidRDefault="00CE2952" w:rsidP="00531315">
      <w:pPr>
        <w:pStyle w:val="Nidungvnbn"/>
      </w:pPr>
      <w:r w:rsidRPr="005F1D42">
        <w:t xml:space="preserve">The Python code applies </w:t>
      </w:r>
      <w:r w:rsidR="002556CE" w:rsidRPr="005F1D42">
        <w:t>thresholding to the grayscale image using a predefined threshold value</w:t>
      </w:r>
      <w:r w:rsidR="00351749" w:rsidRPr="005F1D42">
        <w:t xml:space="preserve"> to separate </w:t>
      </w:r>
      <w:r w:rsidR="00027984" w:rsidRPr="005F1D42">
        <w:t xml:space="preserve">into foreground and background regions based on pixel intensity. </w:t>
      </w:r>
      <w:r w:rsidR="003C5B65" w:rsidRPr="005F1D42">
        <w:t xml:space="preserve">cv.threshold() function </w:t>
      </w:r>
      <w:r w:rsidR="006D1706" w:rsidRPr="005F1D42">
        <w:t>threshold</w:t>
      </w:r>
      <w:r w:rsidR="00186E3D" w:rsidRPr="005F1D42">
        <w:t>ing</w:t>
      </w:r>
      <w:r w:rsidR="006D1706" w:rsidRPr="005F1D42">
        <w:t xml:space="preserve"> the grayscale image </w:t>
      </w:r>
      <w:r w:rsidR="00186E3D" w:rsidRPr="005F1D42">
        <w:t xml:space="preserve">helps brighter regions by setting </w:t>
      </w:r>
      <w:r w:rsidR="006754D0" w:rsidRPr="005F1D42">
        <w:t>pixels above 225 to white and keeping others as their original values.</w:t>
      </w:r>
      <w:r w:rsidR="00AA2294" w:rsidRPr="005F1D42">
        <w:t xml:space="preserve"> </w:t>
      </w:r>
      <w:r w:rsidR="00D712A0" w:rsidRPr="005F1D42">
        <w:t>As</w:t>
      </w:r>
      <w:r w:rsidR="00B0470F" w:rsidRPr="005F1D42">
        <w:t xml:space="preserve"> the same method to de-noise as above, </w:t>
      </w:r>
      <w:r w:rsidR="00AB34EE" w:rsidRPr="005F1D42">
        <w:t xml:space="preserve">we create a </w:t>
      </w:r>
      <w:r w:rsidR="00DE7BB7" w:rsidRPr="005F1D42">
        <w:t>5x5</w:t>
      </w:r>
      <w:r w:rsidR="00AB34EE" w:rsidRPr="005F1D42">
        <w:t xml:space="preserve"> kernel for dilation. </w:t>
      </w:r>
      <w:r w:rsidR="00733E30" w:rsidRPr="005F1D42">
        <w:t xml:space="preserve">The cv.dilate() function dilates the thresholded image using the kernel, expanding bright regions and making stars more </w:t>
      </w:r>
      <w:r w:rsidR="00B6432A" w:rsidRPr="005F1D42">
        <w:t>noteworthy</w:t>
      </w:r>
      <w:r w:rsidR="00733E30" w:rsidRPr="005F1D42">
        <w:t>.</w:t>
      </w:r>
      <w:r w:rsidR="00B6432A" w:rsidRPr="005F1D42">
        <w:t xml:space="preserve"> </w:t>
      </w:r>
    </w:p>
    <w:p w14:paraId="10CC8A3A" w14:textId="2853CC34" w:rsidR="00286413" w:rsidRPr="005F1D42" w:rsidRDefault="00286413" w:rsidP="006A27A4">
      <w:pPr>
        <w:pStyle w:val="Caption"/>
      </w:pPr>
      <w:r w:rsidRPr="005F1D42">
        <w:rPr>
          <w:noProof/>
        </w:rPr>
        <w:drawing>
          <wp:inline distT="0" distB="0" distL="0" distR="0" wp14:anchorId="31CDBFC2" wp14:editId="388EF492">
            <wp:extent cx="5791835" cy="1069340"/>
            <wp:effectExtent l="0" t="0" r="0" b="0"/>
            <wp:docPr id="53458962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9622" name="Picture 1" descr="A close-up of a computer code&#10;&#10;Description automatically generated"/>
                    <pic:cNvPicPr/>
                  </pic:nvPicPr>
                  <pic:blipFill>
                    <a:blip r:embed="rId15"/>
                    <a:stretch>
                      <a:fillRect/>
                    </a:stretch>
                  </pic:blipFill>
                  <pic:spPr>
                    <a:xfrm>
                      <a:off x="0" y="0"/>
                      <a:ext cx="5791835" cy="1069340"/>
                    </a:xfrm>
                    <a:prstGeom prst="rect">
                      <a:avLst/>
                    </a:prstGeom>
                  </pic:spPr>
                </pic:pic>
              </a:graphicData>
            </a:graphic>
          </wp:inline>
        </w:drawing>
      </w:r>
    </w:p>
    <w:p w14:paraId="78DD2B3B" w14:textId="5433A440" w:rsidR="00CE089B" w:rsidRPr="005F1D42" w:rsidRDefault="00CE089B" w:rsidP="0038356B">
      <w:pPr>
        <w:pStyle w:val="Tiumccp2"/>
      </w:pPr>
      <w:bookmarkStart w:id="11" w:name="_Toc162523555"/>
      <w:r w:rsidRPr="005F1D42">
        <w:t>Contour Detection and Filling</w:t>
      </w:r>
      <w:bookmarkEnd w:id="11"/>
    </w:p>
    <w:p w14:paraId="71A63DCF" w14:textId="02E03FF9" w:rsidR="0081727C" w:rsidRPr="005F1D42" w:rsidRDefault="00A77A05" w:rsidP="0081727C">
      <w:pPr>
        <w:pStyle w:val="Nidungvnbn"/>
      </w:pPr>
      <w:r w:rsidRPr="005F1D42">
        <w:t>By finding contours within the dilated image, we can pinpoint the outlines of the stars</w:t>
      </w:r>
      <w:r w:rsidR="00374184" w:rsidRPr="005F1D42">
        <w:t xml:space="preserve"> by using cv.findContours()</w:t>
      </w:r>
      <w:r w:rsidR="009C12BD" w:rsidRPr="005F1D42">
        <w:t>.</w:t>
      </w:r>
    </w:p>
    <w:p w14:paraId="3B7315EE" w14:textId="72511DDD" w:rsidR="001F18D0" w:rsidRPr="005F1D42" w:rsidRDefault="001F18D0" w:rsidP="006A27A4">
      <w:pPr>
        <w:pStyle w:val="Caption"/>
      </w:pPr>
      <w:r w:rsidRPr="005F1D42">
        <w:rPr>
          <w:noProof/>
        </w:rPr>
        <w:lastRenderedPageBreak/>
        <w:drawing>
          <wp:inline distT="0" distB="0" distL="0" distR="0" wp14:anchorId="2CF3A9F6" wp14:editId="1C7F19EE">
            <wp:extent cx="5791835" cy="982345"/>
            <wp:effectExtent l="0" t="0" r="0" b="0"/>
            <wp:docPr id="984955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562" name="Picture 1" descr="A close-up of a computer code&#10;&#10;Description automatically generated"/>
                    <pic:cNvPicPr/>
                  </pic:nvPicPr>
                  <pic:blipFill>
                    <a:blip r:embed="rId16"/>
                    <a:stretch>
                      <a:fillRect/>
                    </a:stretch>
                  </pic:blipFill>
                  <pic:spPr>
                    <a:xfrm>
                      <a:off x="0" y="0"/>
                      <a:ext cx="5791835" cy="982345"/>
                    </a:xfrm>
                    <a:prstGeom prst="rect">
                      <a:avLst/>
                    </a:prstGeom>
                  </pic:spPr>
                </pic:pic>
              </a:graphicData>
            </a:graphic>
          </wp:inline>
        </w:drawing>
      </w:r>
    </w:p>
    <w:p w14:paraId="3E0E6591" w14:textId="5688A139" w:rsidR="00833DA5" w:rsidRPr="005F1D42" w:rsidRDefault="0058607E" w:rsidP="00833DA5">
      <w:pPr>
        <w:pStyle w:val="Nidungvnbn"/>
      </w:pPr>
      <w:r w:rsidRPr="005F1D42">
        <w:t xml:space="preserve">The for loop iterates through each contour, filling </w:t>
      </w:r>
      <w:r w:rsidR="006B4BE4" w:rsidRPr="005F1D42">
        <w:t>them with white color on the original grayscale image</w:t>
      </w:r>
      <w:r w:rsidR="00CA1A38" w:rsidRPr="005F1D42">
        <w:t>, drawing a filled contour (solid shape) on the grayscale image, using white color to fill in the star regions.</w:t>
      </w:r>
    </w:p>
    <w:p w14:paraId="176EE647" w14:textId="537FF759" w:rsidR="00991356" w:rsidRPr="005F1D42" w:rsidRDefault="00991356" w:rsidP="00404D7D">
      <w:pPr>
        <w:pStyle w:val="Caption"/>
      </w:pPr>
      <w:r w:rsidRPr="005F1D42">
        <w:rPr>
          <w:noProof/>
        </w:rPr>
        <w:drawing>
          <wp:inline distT="0" distB="0" distL="0" distR="0" wp14:anchorId="6F41035F" wp14:editId="2C2B3EE3">
            <wp:extent cx="3327400" cy="2489200"/>
            <wp:effectExtent l="0" t="0" r="0" b="0"/>
            <wp:docPr id="5157858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5801" name="Picture 1" descr="A computer code with text&#10;&#10;Description automatically generated"/>
                    <pic:cNvPicPr/>
                  </pic:nvPicPr>
                  <pic:blipFill>
                    <a:blip r:embed="rId17"/>
                    <a:stretch>
                      <a:fillRect/>
                    </a:stretch>
                  </pic:blipFill>
                  <pic:spPr>
                    <a:xfrm>
                      <a:off x="0" y="0"/>
                      <a:ext cx="3327400" cy="2489200"/>
                    </a:xfrm>
                    <a:prstGeom prst="rect">
                      <a:avLst/>
                    </a:prstGeom>
                  </pic:spPr>
                </pic:pic>
              </a:graphicData>
            </a:graphic>
          </wp:inline>
        </w:drawing>
      </w:r>
    </w:p>
    <w:p w14:paraId="20EA2607" w14:textId="29FA59DC" w:rsidR="005E7317" w:rsidRPr="005F1D42" w:rsidRDefault="00374184" w:rsidP="005E7317">
      <w:pPr>
        <w:pStyle w:val="Nidungvnbn"/>
      </w:pPr>
      <w:r w:rsidRPr="005F1D42">
        <w:t>A final thresholding step inverts the grayscale image</w:t>
      </w:r>
      <w:r w:rsidR="00375DE2" w:rsidRPr="005F1D42">
        <w:t xml:space="preserve"> </w:t>
      </w:r>
      <w:r w:rsidR="00343A98" w:rsidRPr="005F1D42">
        <w:t xml:space="preserve">colors </w:t>
      </w:r>
      <w:r w:rsidR="00375DE2" w:rsidRPr="005F1D42">
        <w:t xml:space="preserve">by using </w:t>
      </w:r>
      <w:r w:rsidR="007F6D91" w:rsidRPr="005F1D42">
        <w:t xml:space="preserve">cv.threshold() with cv.THRESH_BINARY_INV as </w:t>
      </w:r>
      <w:r w:rsidR="00C40977" w:rsidRPr="005F1D42">
        <w:t>type</w:t>
      </w:r>
      <w:r w:rsidR="007F6D91" w:rsidRPr="005F1D42">
        <w:t>.</w:t>
      </w:r>
      <w:r w:rsidR="00833E8E" w:rsidRPr="005F1D42">
        <w:t xml:space="preserve"> </w:t>
      </w:r>
      <w:r w:rsidRPr="005F1D42">
        <w:t xml:space="preserve">With this transformation, the previously white background becomes black, and the stars, originally filled with white, are now rendered in contrasting black, achieving the desired prominence. The final image, showcasing the extracted black stars against a clean white background, is then saved </w:t>
      </w:r>
      <w:r w:rsidR="00271DC9" w:rsidRPr="005F1D42">
        <w:t xml:space="preserve">to the result image by </w:t>
      </w:r>
      <w:r w:rsidR="00D96FCE" w:rsidRPr="005F1D42">
        <w:t>cv.imwrite()</w:t>
      </w:r>
      <w:r w:rsidRPr="005F1D42">
        <w:t>.</w:t>
      </w:r>
    </w:p>
    <w:p w14:paraId="4D529814" w14:textId="77777777" w:rsidR="00710AB3" w:rsidRPr="005F1D42" w:rsidRDefault="00A51BB2" w:rsidP="00710AB3">
      <w:pPr>
        <w:pStyle w:val="Caption"/>
      </w:pPr>
      <w:r w:rsidRPr="005F1D42">
        <w:rPr>
          <w:noProof/>
        </w:rPr>
        <w:drawing>
          <wp:inline distT="0" distB="0" distL="0" distR="0" wp14:anchorId="40C3B918" wp14:editId="6124FD7C">
            <wp:extent cx="5791835" cy="835025"/>
            <wp:effectExtent l="0" t="0" r="0" b="3175"/>
            <wp:docPr id="86704338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3386" name="Picture 1" descr="A close-up of a number&#10;&#10;Description automatically generated"/>
                    <pic:cNvPicPr/>
                  </pic:nvPicPr>
                  <pic:blipFill>
                    <a:blip r:embed="rId18"/>
                    <a:stretch>
                      <a:fillRect/>
                    </a:stretch>
                  </pic:blipFill>
                  <pic:spPr>
                    <a:xfrm>
                      <a:off x="0" y="0"/>
                      <a:ext cx="5791835" cy="835025"/>
                    </a:xfrm>
                    <a:prstGeom prst="rect">
                      <a:avLst/>
                    </a:prstGeom>
                  </pic:spPr>
                </pic:pic>
              </a:graphicData>
            </a:graphic>
          </wp:inline>
        </w:drawing>
      </w:r>
    </w:p>
    <w:p w14:paraId="0284F30D" w14:textId="77777777" w:rsidR="006C3DDB" w:rsidRPr="005F1D42" w:rsidRDefault="006C3DDB">
      <w:pPr>
        <w:spacing w:after="200" w:line="276" w:lineRule="auto"/>
      </w:pPr>
      <w:r w:rsidRPr="005F1D42">
        <w:br w:type="page"/>
      </w:r>
    </w:p>
    <w:p w14:paraId="15CF6274" w14:textId="77777777" w:rsidR="00AA6B23" w:rsidRPr="005F1D42" w:rsidRDefault="00AA6B23" w:rsidP="0038356B">
      <w:pPr>
        <w:pStyle w:val="Tiumccp1"/>
        <w:rPr>
          <w:bCs/>
          <w:sz w:val="26"/>
          <w:szCs w:val="26"/>
        </w:rPr>
      </w:pPr>
      <w:bookmarkStart w:id="12" w:name="_Toc162523556"/>
      <w:r w:rsidRPr="005F1D42">
        <w:t>Second Task</w:t>
      </w:r>
      <w:bookmarkEnd w:id="12"/>
    </w:p>
    <w:p w14:paraId="6EAE3431" w14:textId="77777777" w:rsidR="003F4BCB" w:rsidRPr="005F1D42" w:rsidRDefault="003F4BCB" w:rsidP="0038356B">
      <w:pPr>
        <w:pStyle w:val="Tiumccp2"/>
        <w:rPr>
          <w:bCs/>
          <w:sz w:val="26"/>
        </w:rPr>
      </w:pPr>
      <w:bookmarkStart w:id="13" w:name="_Toc162523557"/>
      <w:r w:rsidRPr="005F1D42">
        <w:t>Introduction</w:t>
      </w:r>
      <w:bookmarkEnd w:id="13"/>
    </w:p>
    <w:p w14:paraId="3016FB07" w14:textId="1086D3B8" w:rsidR="00DB54BD" w:rsidRPr="005F1D42" w:rsidRDefault="00AF773B" w:rsidP="00DB54BD">
      <w:pPr>
        <w:pStyle w:val="Nidungvnbn"/>
      </w:pPr>
      <w:r w:rsidRPr="005F1D42">
        <w:t xml:space="preserve">The ability to automatically detect </w:t>
      </w:r>
      <w:r w:rsidR="004323A3" w:rsidRPr="005F1D42">
        <w:t xml:space="preserve">an element within an image is a crucial task with a large </w:t>
      </w:r>
      <w:r w:rsidR="009D2678" w:rsidRPr="005F1D42">
        <w:t>number</w:t>
      </w:r>
      <w:r w:rsidR="004323A3" w:rsidRPr="005F1D42">
        <w:t xml:space="preserve"> of applications. </w:t>
      </w:r>
      <w:r w:rsidR="004270E5" w:rsidRPr="005F1D42">
        <w:t>In task 2, the main purpose is to detect digits in an image</w:t>
      </w:r>
      <w:r w:rsidR="00532938" w:rsidRPr="005F1D42">
        <w:t xml:space="preserve"> by drawing rectangles around them.</w:t>
      </w:r>
    </w:p>
    <w:p w14:paraId="6016762C" w14:textId="4EDD0369" w:rsidR="00AF773B" w:rsidRPr="005F1D42" w:rsidRDefault="00532938" w:rsidP="00E73098">
      <w:pPr>
        <w:pStyle w:val="Nidungvnbn"/>
      </w:pPr>
      <w:r w:rsidRPr="005F1D42">
        <w:t xml:space="preserve">By using </w:t>
      </w:r>
      <w:r w:rsidR="009F48DD" w:rsidRPr="005F1D42">
        <w:t>OpenCV and NumPy libraries, we can use thresholding, morphological operations, and contour detection</w:t>
      </w:r>
      <w:r w:rsidR="007E19E7" w:rsidRPr="005F1D42">
        <w:t>, which are built-in function of those libraries. We can develop a</w:t>
      </w:r>
      <w:r w:rsidR="009D2678" w:rsidRPr="005F1D42">
        <w:t>n algorithm which can resolve this task</w:t>
      </w:r>
      <w:r w:rsidR="00AF773B" w:rsidRPr="005F1D42">
        <w:t>.</w:t>
      </w:r>
    </w:p>
    <w:p w14:paraId="7FEF5198" w14:textId="77777777" w:rsidR="00331CD8" w:rsidRPr="005F1D42" w:rsidRDefault="00E2295A" w:rsidP="0038356B">
      <w:pPr>
        <w:pStyle w:val="Tiumccp2"/>
        <w:rPr>
          <w:bCs/>
          <w:sz w:val="26"/>
        </w:rPr>
      </w:pPr>
      <w:bookmarkStart w:id="14" w:name="_Toc162523558"/>
      <w:r w:rsidRPr="005F1D42">
        <w:t>Image Loading and Color Conversion</w:t>
      </w:r>
      <w:bookmarkEnd w:id="14"/>
    </w:p>
    <w:p w14:paraId="7426794C" w14:textId="6EF30E56" w:rsidR="00AE2195" w:rsidRPr="005F1D42" w:rsidRDefault="008023C8" w:rsidP="00E91DE4">
      <w:pPr>
        <w:pStyle w:val="Nidungvnbn"/>
      </w:pPr>
      <w:r w:rsidRPr="005F1D42">
        <w:t xml:space="preserve">As we do in the task 1, </w:t>
      </w:r>
      <w:r w:rsidR="00AE2195" w:rsidRPr="005F1D42">
        <w:t xml:space="preserve">we use cv.imread() twice to load </w:t>
      </w:r>
      <w:r w:rsidR="009437C9" w:rsidRPr="005F1D42">
        <w:t xml:space="preserve">the image </w:t>
      </w:r>
      <w:r w:rsidR="00E91DE4" w:rsidRPr="005F1D42">
        <w:t>input2.png into variables as normal color and grayscale color image, ready for manipulation.</w:t>
      </w:r>
    </w:p>
    <w:p w14:paraId="5484EF68" w14:textId="6420F770" w:rsidR="00720BA0" w:rsidRPr="005F1D42" w:rsidRDefault="00720BA0" w:rsidP="00A12BD2">
      <w:pPr>
        <w:pStyle w:val="Caption"/>
      </w:pPr>
      <w:r w:rsidRPr="005F1D42">
        <w:rPr>
          <w:noProof/>
        </w:rPr>
        <w:drawing>
          <wp:inline distT="0" distB="0" distL="0" distR="0" wp14:anchorId="5FC17E0C" wp14:editId="1D0D7498">
            <wp:extent cx="4127500" cy="965200"/>
            <wp:effectExtent l="0" t="0" r="0" b="0"/>
            <wp:docPr id="1004466235"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6235" name="Picture 1" descr="A close-up of text&#10;&#10;Description automatically generated"/>
                    <pic:cNvPicPr/>
                  </pic:nvPicPr>
                  <pic:blipFill>
                    <a:blip r:embed="rId19"/>
                    <a:stretch>
                      <a:fillRect/>
                    </a:stretch>
                  </pic:blipFill>
                  <pic:spPr>
                    <a:xfrm>
                      <a:off x="0" y="0"/>
                      <a:ext cx="4127500" cy="965200"/>
                    </a:xfrm>
                    <a:prstGeom prst="rect">
                      <a:avLst/>
                    </a:prstGeom>
                  </pic:spPr>
                </pic:pic>
              </a:graphicData>
            </a:graphic>
          </wp:inline>
        </w:drawing>
      </w:r>
    </w:p>
    <w:p w14:paraId="0BB969AA" w14:textId="77777777" w:rsidR="00331CD8" w:rsidRPr="005F1D42" w:rsidRDefault="00331CD8" w:rsidP="0038356B">
      <w:pPr>
        <w:pStyle w:val="Tiumccp2"/>
        <w:rPr>
          <w:bCs/>
          <w:sz w:val="26"/>
        </w:rPr>
      </w:pPr>
      <w:bookmarkStart w:id="15" w:name="_Toc162523559"/>
      <w:r w:rsidRPr="005F1D42">
        <w:t>Defining Regions of Interest</w:t>
      </w:r>
      <w:bookmarkEnd w:id="15"/>
    </w:p>
    <w:p w14:paraId="780CD9CD" w14:textId="357A8B19" w:rsidR="00720BA0" w:rsidRPr="005F1D42" w:rsidRDefault="008A0617" w:rsidP="00720BA0">
      <w:pPr>
        <w:pStyle w:val="Nidungvnbn"/>
      </w:pPr>
      <w:r w:rsidRPr="005F1D42">
        <w:t xml:space="preserve">Because of complexity of </w:t>
      </w:r>
      <w:r w:rsidR="00A66ED7" w:rsidRPr="005F1D42">
        <w:t xml:space="preserve">some digits in the image, so we </w:t>
      </w:r>
      <w:r w:rsidR="0048715F" w:rsidRPr="005F1D42">
        <w:t>must</w:t>
      </w:r>
      <w:r w:rsidR="00A66ED7" w:rsidRPr="005F1D42">
        <w:t xml:space="preserve"> define </w:t>
      </w:r>
      <w:r w:rsidR="00193D09" w:rsidRPr="005F1D42">
        <w:t>the regions of interest (ROIs)</w:t>
      </w:r>
      <w:r w:rsidR="00A66ED7" w:rsidRPr="005F1D42">
        <w:t xml:space="preserve"> manually. </w:t>
      </w:r>
    </w:p>
    <w:p w14:paraId="3DDA10F6" w14:textId="58F0B842" w:rsidR="00193D09" w:rsidRPr="005F1D42" w:rsidRDefault="00B40275" w:rsidP="0048715F">
      <w:pPr>
        <w:pStyle w:val="Nidungvnbn"/>
        <w:ind w:firstLine="0"/>
      </w:pPr>
      <w:r w:rsidRPr="005F1D42">
        <w:tab/>
        <w:t xml:space="preserve">To handle this task, we specify the coordinates of bounding </w:t>
      </w:r>
      <w:r w:rsidR="00AD30FB" w:rsidRPr="005F1D42">
        <w:t xml:space="preserve">boxes that encapsulate each digit within the image. </w:t>
      </w:r>
    </w:p>
    <w:p w14:paraId="061B7BAD" w14:textId="74D705F7" w:rsidR="00720BA0" w:rsidRPr="005F1D42" w:rsidRDefault="00720BA0" w:rsidP="0048715F">
      <w:pPr>
        <w:pStyle w:val="Caption"/>
      </w:pPr>
      <w:r w:rsidRPr="005F1D42">
        <w:rPr>
          <w:noProof/>
        </w:rPr>
        <w:drawing>
          <wp:inline distT="0" distB="0" distL="0" distR="0" wp14:anchorId="59CAEDF3" wp14:editId="59177B03">
            <wp:extent cx="4025900" cy="2743200"/>
            <wp:effectExtent l="0" t="0" r="0" b="0"/>
            <wp:docPr id="2532779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7925" name="Picture 1" descr="A screenshot of a computer code&#10;&#10;Description automatically generated"/>
                    <pic:cNvPicPr/>
                  </pic:nvPicPr>
                  <pic:blipFill>
                    <a:blip r:embed="rId20"/>
                    <a:stretch>
                      <a:fillRect/>
                    </a:stretch>
                  </pic:blipFill>
                  <pic:spPr>
                    <a:xfrm>
                      <a:off x="0" y="0"/>
                      <a:ext cx="4025900" cy="2743200"/>
                    </a:xfrm>
                    <a:prstGeom prst="rect">
                      <a:avLst/>
                    </a:prstGeom>
                  </pic:spPr>
                </pic:pic>
              </a:graphicData>
            </a:graphic>
          </wp:inline>
        </w:drawing>
      </w:r>
    </w:p>
    <w:p w14:paraId="177CCF82" w14:textId="77777777" w:rsidR="00331CD8" w:rsidRPr="005F1D42" w:rsidRDefault="00331CD8" w:rsidP="0038356B">
      <w:pPr>
        <w:pStyle w:val="Tiumccp2"/>
        <w:rPr>
          <w:bCs/>
          <w:sz w:val="26"/>
        </w:rPr>
      </w:pPr>
      <w:bookmarkStart w:id="16" w:name="_Toc162523560"/>
      <w:r w:rsidRPr="005F1D42">
        <w:t>Function to Edit the Image and Draw Rectangles</w:t>
      </w:r>
      <w:bookmarkEnd w:id="16"/>
    </w:p>
    <w:p w14:paraId="564F87AB" w14:textId="44148137" w:rsidR="000725DD" w:rsidRPr="005F1D42" w:rsidRDefault="00095310" w:rsidP="000725DD">
      <w:pPr>
        <w:pStyle w:val="Nidungvnbn"/>
      </w:pPr>
      <w:r w:rsidRPr="005F1D42">
        <w:t xml:space="preserve">We use cv.adaptiveThreshold() function to apply the adaptive thresholding technique </w:t>
      </w:r>
      <w:r w:rsidR="00DC3F29" w:rsidRPr="005F1D42">
        <w:t>on the gray image. Adaptive thresholding is a method commonly employed to segment images into distinct regions based on variations in pixel intensity.</w:t>
      </w:r>
    </w:p>
    <w:p w14:paraId="5AF76746" w14:textId="64DEE6F7" w:rsidR="00F908B5" w:rsidRPr="005F1D42" w:rsidRDefault="00A41C43" w:rsidP="000725DD">
      <w:pPr>
        <w:pStyle w:val="Nidungvnbn"/>
      </w:pPr>
      <w:r w:rsidRPr="005F1D42">
        <w:t xml:space="preserve">The cv.findContours() function will </w:t>
      </w:r>
      <w:r w:rsidR="00F80F3A" w:rsidRPr="005F1D42">
        <w:t xml:space="preserve">detect all </w:t>
      </w:r>
      <w:r w:rsidR="006415A1" w:rsidRPr="005F1D42">
        <w:t xml:space="preserve">connected regions </w:t>
      </w:r>
      <w:r w:rsidR="00F80F3A" w:rsidRPr="005F1D42">
        <w:t>within the thresholded image</w:t>
      </w:r>
      <w:r w:rsidR="0002062E" w:rsidRPr="005F1D42">
        <w:t xml:space="preserve"> and return a l</w:t>
      </w:r>
      <w:r w:rsidR="00842079" w:rsidRPr="005F1D42">
        <w:t>ist</w:t>
      </w:r>
      <w:r w:rsidR="0002062E" w:rsidRPr="005F1D42">
        <w:t xml:space="preserve"> of contours (connected regions)</w:t>
      </w:r>
      <w:r w:rsidR="00842079" w:rsidRPr="005F1D42">
        <w:t>.</w:t>
      </w:r>
      <w:r w:rsidR="00743775" w:rsidRPr="005F1D42">
        <w:t xml:space="preserve"> We use </w:t>
      </w:r>
      <w:r w:rsidR="00B71517" w:rsidRPr="005F1D42">
        <w:t>cv.RETR_EXTERNAL flag to retrive only the external contours</w:t>
      </w:r>
      <w:r w:rsidR="00675FAD" w:rsidRPr="005F1D42">
        <w:t xml:space="preserve">, and exclude interal contours or holes within objects. </w:t>
      </w:r>
      <w:r w:rsidR="006D48AE" w:rsidRPr="005F1D42">
        <w:t xml:space="preserve">The cv.CHAIN_APPROX_SIMPLE flag </w:t>
      </w:r>
      <w:r w:rsidR="00587F0E" w:rsidRPr="005F1D42">
        <w:t xml:space="preserve">approximate the </w:t>
      </w:r>
      <w:r w:rsidR="00616356" w:rsidRPr="005F1D42">
        <w:t>contours’s shapes to optimize the memory consumption</w:t>
      </w:r>
      <w:r w:rsidR="00B05783" w:rsidRPr="005F1D42">
        <w:t>,</w:t>
      </w:r>
      <w:r w:rsidR="00616356" w:rsidRPr="005F1D42">
        <w:t xml:space="preserve"> </w:t>
      </w:r>
      <w:r w:rsidR="00B05783" w:rsidRPr="005F1D42">
        <w:t>and reduce the complexity.</w:t>
      </w:r>
    </w:p>
    <w:p w14:paraId="4F0CA71C" w14:textId="462694E6" w:rsidR="00524F66" w:rsidRPr="005F1D42" w:rsidRDefault="00524F66" w:rsidP="00A12BD2">
      <w:pPr>
        <w:pStyle w:val="Caption"/>
      </w:pPr>
      <w:r w:rsidRPr="005F1D42">
        <w:rPr>
          <w:noProof/>
        </w:rPr>
        <w:drawing>
          <wp:inline distT="0" distB="0" distL="0" distR="0" wp14:anchorId="512B2308" wp14:editId="4798662F">
            <wp:extent cx="5791835" cy="1054735"/>
            <wp:effectExtent l="0" t="0" r="0" b="0"/>
            <wp:docPr id="160879139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91390" name="Picture 1" descr="A close-up of a computer code&#10;&#10;Description automatically generated"/>
                    <pic:cNvPicPr/>
                  </pic:nvPicPr>
                  <pic:blipFill>
                    <a:blip r:embed="rId21"/>
                    <a:stretch>
                      <a:fillRect/>
                    </a:stretch>
                  </pic:blipFill>
                  <pic:spPr>
                    <a:xfrm>
                      <a:off x="0" y="0"/>
                      <a:ext cx="5791835" cy="1054735"/>
                    </a:xfrm>
                    <a:prstGeom prst="rect">
                      <a:avLst/>
                    </a:prstGeom>
                  </pic:spPr>
                </pic:pic>
              </a:graphicData>
            </a:graphic>
          </wp:inline>
        </w:drawing>
      </w:r>
    </w:p>
    <w:p w14:paraId="5141351F" w14:textId="77777777" w:rsidR="00331CD8" w:rsidRPr="005F1D42" w:rsidRDefault="00331CD8" w:rsidP="0038356B">
      <w:pPr>
        <w:pStyle w:val="Tiumccp2"/>
        <w:rPr>
          <w:bCs/>
          <w:sz w:val="26"/>
        </w:rPr>
      </w:pPr>
      <w:bookmarkStart w:id="17" w:name="_Toc162523561"/>
      <w:r w:rsidRPr="005F1D42">
        <w:t>Processing Each Region of Interest</w:t>
      </w:r>
      <w:bookmarkEnd w:id="17"/>
    </w:p>
    <w:p w14:paraId="2346922F" w14:textId="77777777" w:rsidR="00895E98" w:rsidRPr="005F1D42" w:rsidRDefault="00B50A1E" w:rsidP="00895E98">
      <w:pPr>
        <w:pStyle w:val="Nidungvnbn"/>
      </w:pPr>
      <w:r w:rsidRPr="005F1D42">
        <w:t>We initial 2 variables which are minContourArea</w:t>
      </w:r>
      <w:r w:rsidR="00EB1857" w:rsidRPr="005F1D42">
        <w:t>,</w:t>
      </w:r>
      <w:r w:rsidRPr="005F1D42">
        <w:t xml:space="preserve"> and maxContourArea</w:t>
      </w:r>
      <w:r w:rsidR="00EB1857" w:rsidRPr="005F1D42">
        <w:t xml:space="preserve"> serve as thresholds to </w:t>
      </w:r>
      <w:r w:rsidR="00482B70" w:rsidRPr="005F1D42">
        <w:t xml:space="preserve">outline the acceptable range of contour areas. </w:t>
      </w:r>
      <w:r w:rsidR="00CA4B09" w:rsidRPr="005F1D42">
        <w:t xml:space="preserve">Contours without this range will </w:t>
      </w:r>
      <w:r w:rsidR="000F4923" w:rsidRPr="005F1D42">
        <w:t>be considered irrelevant and ignored in further steps.</w:t>
      </w:r>
    </w:p>
    <w:p w14:paraId="3CEEEB7E" w14:textId="3CDC3BFD" w:rsidR="00895E98" w:rsidRPr="005F1D42" w:rsidRDefault="0086111F" w:rsidP="00895E98">
      <w:pPr>
        <w:pStyle w:val="Nidungvnbn"/>
      </w:pPr>
      <w:r w:rsidRPr="005F1D42">
        <w:t xml:space="preserve">The loop iterates </w:t>
      </w:r>
      <w:r w:rsidR="00E32470" w:rsidRPr="005F1D42">
        <w:t xml:space="preserve">to </w:t>
      </w:r>
      <w:r w:rsidRPr="005F1D42">
        <w:t>detect</w:t>
      </w:r>
      <w:r w:rsidR="003D04A2" w:rsidRPr="005F1D42">
        <w:t xml:space="preserve"> all contour within the image. </w:t>
      </w:r>
      <w:r w:rsidR="00103574" w:rsidRPr="005F1D42">
        <w:t xml:space="preserve">The area </w:t>
      </w:r>
      <w:r w:rsidR="00805B82" w:rsidRPr="005F1D42">
        <w:t xml:space="preserve">enclosed </w:t>
      </w:r>
      <w:r w:rsidR="00103574" w:rsidRPr="005F1D42">
        <w:t xml:space="preserve">of each contour </w:t>
      </w:r>
      <w:r w:rsidR="0054480F" w:rsidRPr="005F1D42">
        <w:t>is calculated</w:t>
      </w:r>
      <w:r w:rsidR="00103574" w:rsidRPr="005F1D42">
        <w:t xml:space="preserve"> </w:t>
      </w:r>
      <w:r w:rsidR="008927EB" w:rsidRPr="005F1D42">
        <w:t>by the cv.contourArea() function</w:t>
      </w:r>
      <w:r w:rsidR="0054480F" w:rsidRPr="005F1D42">
        <w:t xml:space="preserve">, and </w:t>
      </w:r>
      <w:r w:rsidR="00F2743E" w:rsidRPr="005F1D42">
        <w:t>effectively quantifying the extent or size of the object represented by the contour.</w:t>
      </w:r>
    </w:p>
    <w:p w14:paraId="0E8F72C9" w14:textId="298889C0" w:rsidR="002E44A1" w:rsidRPr="005F1D42" w:rsidRDefault="00F15877" w:rsidP="00895E98">
      <w:pPr>
        <w:pStyle w:val="Nidungvnbn"/>
      </w:pPr>
      <w:r w:rsidRPr="005F1D42">
        <w:t xml:space="preserve">A conditional statement is employed to evaluate whether </w:t>
      </w:r>
      <w:r w:rsidR="00F2345A" w:rsidRPr="005F1D42">
        <w:t xml:space="preserve">the area </w:t>
      </w:r>
      <w:r w:rsidR="00BD6B8A" w:rsidRPr="005F1D42">
        <w:t>falls in the pre-defined range by 2 of variables, minContourArea and maxContourArea.</w:t>
      </w:r>
    </w:p>
    <w:p w14:paraId="3A3433D5" w14:textId="07E93187" w:rsidR="002E44A1" w:rsidRPr="005F1D42" w:rsidRDefault="00BE1735" w:rsidP="00A168D1">
      <w:pPr>
        <w:pStyle w:val="Nidungvnbn"/>
      </w:pPr>
      <w:r w:rsidRPr="005F1D42">
        <w:t xml:space="preserve">Bounding rectangles are handled by cv.boundingRect() function. </w:t>
      </w:r>
      <w:r w:rsidR="003B5125" w:rsidRPr="005F1D42">
        <w:t xml:space="preserve">These rectangles tightly enclose the contours, providing a visual representation of the detected objects's spatial extent and orientation within the image. </w:t>
      </w:r>
      <w:r w:rsidR="00A168D1" w:rsidRPr="005F1D42">
        <w:t>The coordinates of the top-left corner and the width and height of each rectangle are determined based on the contour's properties.</w:t>
      </w:r>
    </w:p>
    <w:p w14:paraId="7FB54E63" w14:textId="61D310A3" w:rsidR="002E44A1" w:rsidRPr="005F1D42" w:rsidRDefault="002C3E92" w:rsidP="002E44A1">
      <w:pPr>
        <w:pStyle w:val="Nidungvnbn"/>
      </w:pPr>
      <w:r w:rsidRPr="005F1D42">
        <w:t>G</w:t>
      </w:r>
      <w:r w:rsidR="002E44A1" w:rsidRPr="005F1D42">
        <w:t>reen rectangles are drawn around the detected contours on the original image using the cv.rectangle() function.</w:t>
      </w:r>
    </w:p>
    <w:p w14:paraId="2B7EF174" w14:textId="6BA3BFF1" w:rsidR="004059D8" w:rsidRPr="005F1D42" w:rsidRDefault="00C93B05" w:rsidP="00A12BD2">
      <w:pPr>
        <w:pStyle w:val="Caption"/>
      </w:pPr>
      <w:r w:rsidRPr="005F1D42">
        <w:rPr>
          <w:noProof/>
        </w:rPr>
        <w:drawing>
          <wp:inline distT="0" distB="0" distL="0" distR="0" wp14:anchorId="040776DE" wp14:editId="2E9611E9">
            <wp:extent cx="5791835" cy="2059940"/>
            <wp:effectExtent l="0" t="0" r="0" b="0"/>
            <wp:docPr id="101374977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9779" name="Picture 1" descr="A computer code with text&#10;&#10;Description automatically generated"/>
                    <pic:cNvPicPr/>
                  </pic:nvPicPr>
                  <pic:blipFill>
                    <a:blip r:embed="rId22"/>
                    <a:stretch>
                      <a:fillRect/>
                    </a:stretch>
                  </pic:blipFill>
                  <pic:spPr>
                    <a:xfrm>
                      <a:off x="0" y="0"/>
                      <a:ext cx="5791835" cy="2059940"/>
                    </a:xfrm>
                    <a:prstGeom prst="rect">
                      <a:avLst/>
                    </a:prstGeom>
                  </pic:spPr>
                </pic:pic>
              </a:graphicData>
            </a:graphic>
          </wp:inline>
        </w:drawing>
      </w:r>
    </w:p>
    <w:p w14:paraId="12C46999" w14:textId="7355C613" w:rsidR="00571733" w:rsidRPr="005F1D42" w:rsidRDefault="00174D09" w:rsidP="00644307">
      <w:pPr>
        <w:pStyle w:val="Nidungvnbn"/>
      </w:pPr>
      <w:r w:rsidRPr="005F1D42">
        <w:t xml:space="preserve">The detect_and_draw_contours() function </w:t>
      </w:r>
      <w:r w:rsidR="00955E2D" w:rsidRPr="005F1D42">
        <w:t xml:space="preserve">arranges a sequence of image processing </w:t>
      </w:r>
      <w:r w:rsidR="00075C17" w:rsidRPr="005F1D42">
        <w:t xml:space="preserve">to refine </w:t>
      </w:r>
      <w:r w:rsidR="009B26A1" w:rsidRPr="005F1D42">
        <w:t xml:space="preserve">contour visibility, and </w:t>
      </w:r>
      <w:r w:rsidR="003F7C79" w:rsidRPr="005F1D42">
        <w:t xml:space="preserve">present </w:t>
      </w:r>
      <w:r w:rsidR="00644307" w:rsidRPr="005F1D42">
        <w:t xml:space="preserve">the objects within the image. </w:t>
      </w:r>
    </w:p>
    <w:p w14:paraId="6153EF1A" w14:textId="5258DF7A" w:rsidR="001946DB" w:rsidRPr="005F1D42" w:rsidRDefault="001946DB" w:rsidP="00A12BD2">
      <w:pPr>
        <w:pStyle w:val="Caption"/>
      </w:pPr>
      <w:r w:rsidRPr="005F1D42">
        <w:rPr>
          <w:noProof/>
        </w:rPr>
        <w:drawing>
          <wp:inline distT="0" distB="0" distL="0" distR="0" wp14:anchorId="36822E9A" wp14:editId="525224AA">
            <wp:extent cx="5791835" cy="3446780"/>
            <wp:effectExtent l="0" t="0" r="0" b="0"/>
            <wp:docPr id="874050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097" name="Picture 1" descr="A screenshot of a computer code&#10;&#10;Description automatically generated"/>
                    <pic:cNvPicPr/>
                  </pic:nvPicPr>
                  <pic:blipFill>
                    <a:blip r:embed="rId23"/>
                    <a:stretch>
                      <a:fillRect/>
                    </a:stretch>
                  </pic:blipFill>
                  <pic:spPr>
                    <a:xfrm>
                      <a:off x="0" y="0"/>
                      <a:ext cx="5791835" cy="3446780"/>
                    </a:xfrm>
                    <a:prstGeom prst="rect">
                      <a:avLst/>
                    </a:prstGeom>
                  </pic:spPr>
                </pic:pic>
              </a:graphicData>
            </a:graphic>
          </wp:inline>
        </w:drawing>
      </w:r>
    </w:p>
    <w:p w14:paraId="6416996C" w14:textId="4C0576B1" w:rsidR="00644307" w:rsidRPr="005F1D42" w:rsidRDefault="0009695F" w:rsidP="0038356B">
      <w:pPr>
        <w:pStyle w:val="Tiumccp3"/>
      </w:pPr>
      <w:bookmarkStart w:id="18" w:name="_Toc162523562"/>
      <w:r w:rsidRPr="005F1D42">
        <w:t>Kernel Initialization</w:t>
      </w:r>
      <w:bookmarkEnd w:id="18"/>
    </w:p>
    <w:p w14:paraId="1D7914B3" w14:textId="225F47C7" w:rsidR="001946DB" w:rsidRPr="005F1D42" w:rsidRDefault="00751352" w:rsidP="00E01C4E">
      <w:pPr>
        <w:pStyle w:val="Nidungvnbn"/>
      </w:pPr>
      <w:r w:rsidRPr="005F1D42">
        <w:t xml:space="preserve">This initial stage </w:t>
      </w:r>
      <w:r w:rsidR="009D4429" w:rsidRPr="005F1D42">
        <w:t>requires</w:t>
      </w:r>
      <w:r w:rsidRPr="005F1D42">
        <w:t xml:space="preserve"> the creation of a square-shaped kernel utilizing NumPy's np.ones() function. The dimensions of the kernel are dictated by the kernels parameter, </w:t>
      </w:r>
      <w:r w:rsidR="00F342BD" w:rsidRPr="005F1D42">
        <w:t>outline</w:t>
      </w:r>
      <w:r w:rsidRPr="005F1D42">
        <w:t xml:space="preserve"> its height and width.</w:t>
      </w:r>
    </w:p>
    <w:p w14:paraId="11589027" w14:textId="4130C298" w:rsidR="0009695F" w:rsidRPr="005F1D42" w:rsidRDefault="0009695F" w:rsidP="0038356B">
      <w:pPr>
        <w:pStyle w:val="Tiumccp3"/>
      </w:pPr>
      <w:bookmarkStart w:id="19" w:name="_Toc162523563"/>
      <w:r w:rsidRPr="005F1D42">
        <w:t>Closing Operation</w:t>
      </w:r>
      <w:bookmarkEnd w:id="19"/>
    </w:p>
    <w:p w14:paraId="1B968490" w14:textId="5E889D9D" w:rsidR="00E01C4E" w:rsidRPr="005F1D42" w:rsidRDefault="00F342BD" w:rsidP="00237CAE">
      <w:pPr>
        <w:pStyle w:val="Nidungvnbn"/>
      </w:pPr>
      <w:r w:rsidRPr="005F1D42">
        <w:t xml:space="preserve">Subsequently, the cv.morphologyEx() function </w:t>
      </w:r>
      <w:r w:rsidR="009E7A0A" w:rsidRPr="005F1D42">
        <w:t xml:space="preserve">arranges </w:t>
      </w:r>
      <w:r w:rsidRPr="005F1D42">
        <w:t>a morphological closing operation on the input image. Morphological closing, a procedural amalgamation of dilation and erosion, endeavors to bridge minute gaps and refine the contours of objects present in the image.</w:t>
      </w:r>
    </w:p>
    <w:p w14:paraId="5281CCAE" w14:textId="16056F97" w:rsidR="0009695F" w:rsidRPr="005F1D42" w:rsidRDefault="0009695F" w:rsidP="0038356B">
      <w:pPr>
        <w:pStyle w:val="Tiumccp3"/>
      </w:pPr>
      <w:bookmarkStart w:id="20" w:name="_Toc162523564"/>
      <w:r w:rsidRPr="005F1D42">
        <w:t>Conversion to Grayscale</w:t>
      </w:r>
      <w:bookmarkEnd w:id="20"/>
    </w:p>
    <w:p w14:paraId="2D315478" w14:textId="337B1253" w:rsidR="00237CAE" w:rsidRPr="005F1D42" w:rsidRDefault="001049F7" w:rsidP="00237CAE">
      <w:pPr>
        <w:pStyle w:val="Nidungvnbn"/>
      </w:pPr>
      <w:r w:rsidRPr="005F1D42">
        <w:t>Following the closure operation, the resultant image undergoes conversion into grayscale via the cv.cvtColor() function. This conversion serves to streamline subsequent thresholding processes and mitigate computational intricacies.</w:t>
      </w:r>
    </w:p>
    <w:p w14:paraId="368D933B" w14:textId="006F442B" w:rsidR="0009695F" w:rsidRPr="005F1D42" w:rsidRDefault="0009695F" w:rsidP="0038356B">
      <w:pPr>
        <w:pStyle w:val="Tiumccp3"/>
      </w:pPr>
      <w:bookmarkStart w:id="21" w:name="_Toc162523565"/>
      <w:r w:rsidRPr="005F1D42">
        <w:t>Thresholding</w:t>
      </w:r>
      <w:bookmarkEnd w:id="21"/>
    </w:p>
    <w:p w14:paraId="381EAC62" w14:textId="20268B0E" w:rsidR="00575E9D" w:rsidRPr="005F1D42" w:rsidRDefault="00575E9D" w:rsidP="00575E9D">
      <w:pPr>
        <w:pStyle w:val="Nidungvnbn"/>
      </w:pPr>
      <w:r w:rsidRPr="005F1D42">
        <w:t>The grayscale image is subjected to binary thresholding utilizing the cv.threshold() function. This transformation facilitates the conversion of the grayscale image into a binary counterpart, wherein pixels surpassing a specified intensity threshold</w:t>
      </w:r>
      <w:r w:rsidR="005E4635" w:rsidRPr="005F1D42">
        <w:t xml:space="preserve"> </w:t>
      </w:r>
      <w:r w:rsidRPr="005F1D42">
        <w:t>are designated white, while those beneath the threshold are rendered black.</w:t>
      </w:r>
    </w:p>
    <w:p w14:paraId="2FC17D1A" w14:textId="41573627" w:rsidR="0009695F" w:rsidRPr="005F1D42" w:rsidRDefault="0009695F" w:rsidP="0038356B">
      <w:pPr>
        <w:pStyle w:val="Tiumccp3"/>
      </w:pPr>
      <w:bookmarkStart w:id="22" w:name="_Toc162523566"/>
      <w:r w:rsidRPr="005F1D42">
        <w:t>Erosion</w:t>
      </w:r>
      <w:bookmarkEnd w:id="22"/>
    </w:p>
    <w:p w14:paraId="2ADE95A5" w14:textId="5390C3E5" w:rsidR="005E4635" w:rsidRPr="005F1D42" w:rsidRDefault="005E4635" w:rsidP="005E4635">
      <w:pPr>
        <w:pStyle w:val="Nidungvnbn"/>
      </w:pPr>
      <w:r w:rsidRPr="005F1D42">
        <w:t>Thereafter, the binary thresholded image undergoes an erosion operation employing the cv.erode() function. Erosion is instrumental in diminishing the size of foreground elements (white regions) within the binary image, thereby fostering the segregation of closely positioned objects and refining their boundaries.</w:t>
      </w:r>
    </w:p>
    <w:p w14:paraId="223AA6F1" w14:textId="54779C7C" w:rsidR="0009695F" w:rsidRPr="005F1D42" w:rsidRDefault="0009695F" w:rsidP="0038356B">
      <w:pPr>
        <w:pStyle w:val="Tiumccp3"/>
      </w:pPr>
      <w:bookmarkStart w:id="23" w:name="_Toc162523567"/>
      <w:r w:rsidRPr="005F1D42">
        <w:t>Contour Detection</w:t>
      </w:r>
      <w:bookmarkEnd w:id="23"/>
    </w:p>
    <w:p w14:paraId="11B6A1F0" w14:textId="70738D89" w:rsidR="005E4635" w:rsidRPr="005F1D42" w:rsidRDefault="005E4635" w:rsidP="005E4635">
      <w:pPr>
        <w:pStyle w:val="Nidungvnbn"/>
      </w:pPr>
      <w:r w:rsidRPr="005F1D42">
        <w:t>Contours are discerned within the eroded image via the cv.findContours() function. These contours, representing the perimeters of objects within the image, constitute an indispensable facet of object identification and delineation endeavors.</w:t>
      </w:r>
    </w:p>
    <w:p w14:paraId="2165138C" w14:textId="50481378" w:rsidR="0009695F" w:rsidRPr="005F1D42" w:rsidRDefault="0009695F" w:rsidP="0038356B">
      <w:pPr>
        <w:pStyle w:val="Tiumccp3"/>
      </w:pPr>
      <w:bookmarkStart w:id="24" w:name="_Toc162523568"/>
      <w:r w:rsidRPr="005F1D42">
        <w:t>Contour Filtering and Rectangle Drawing</w:t>
      </w:r>
      <w:bookmarkEnd w:id="24"/>
    </w:p>
    <w:p w14:paraId="7A1EA6B4" w14:textId="7CC0CD27" w:rsidR="005E4635" w:rsidRPr="005F1D42" w:rsidRDefault="005E4635" w:rsidP="005E4635">
      <w:pPr>
        <w:pStyle w:val="Nidungvnbn"/>
      </w:pPr>
      <w:r w:rsidRPr="005F1D42">
        <w:t>Within the iterative loop traversing the detected contours, each contour's area is calculated utilizing the cv.contourArea() function. Contours whose areas reside within a pre-defined range are deemed pertinent.</w:t>
      </w:r>
    </w:p>
    <w:p w14:paraId="224F46F1" w14:textId="7A787E5C" w:rsidR="005E4635" w:rsidRPr="005F1D42" w:rsidRDefault="005E4635" w:rsidP="005E4635">
      <w:pPr>
        <w:pStyle w:val="Nidungvnbn"/>
      </w:pPr>
      <w:r w:rsidRPr="005F1D42">
        <w:t>For qualifying contours, bounding rectangles are computed employing the cv.boundingRect() function. These rectangles enshroud the contours snugly, facilitating the visualization and analytical scrutiny of detected objects.</w:t>
      </w:r>
    </w:p>
    <w:p w14:paraId="07CDFABE" w14:textId="3AF2755C" w:rsidR="005E4635" w:rsidRPr="005F1D42" w:rsidRDefault="005E4635" w:rsidP="005E4635">
      <w:pPr>
        <w:pStyle w:val="Nidungvnbn"/>
      </w:pPr>
      <w:r w:rsidRPr="005F1D42">
        <w:t>The delineated contours are accentuated by the drawing of green rectangles encompassing them on the original image via the cv.rectangle() function, thereby enriching the visual representation of identified objects.</w:t>
      </w:r>
    </w:p>
    <w:p w14:paraId="1F8FFB07" w14:textId="21D99AEC" w:rsidR="0009695F" w:rsidRPr="005F1D42" w:rsidRDefault="0009695F" w:rsidP="0038356B">
      <w:pPr>
        <w:pStyle w:val="Tiumccp3"/>
      </w:pPr>
      <w:bookmarkStart w:id="25" w:name="_Toc162523569"/>
      <w:r w:rsidRPr="005F1D42">
        <w:t>Image Return</w:t>
      </w:r>
      <w:bookmarkEnd w:id="25"/>
    </w:p>
    <w:p w14:paraId="3038E402" w14:textId="3FD15CBD" w:rsidR="00571733" w:rsidRPr="005F1D42" w:rsidRDefault="005E4635" w:rsidP="005E4635">
      <w:pPr>
        <w:pStyle w:val="Nidungvnbn"/>
      </w:pPr>
      <w:r w:rsidRPr="005F1D42">
        <w:t>Finally</w:t>
      </w:r>
      <w:r w:rsidR="00571733" w:rsidRPr="005F1D42">
        <w:t>, the function culminates in the provision of the modified image embellished with delineated rectangles, proffering it for subsequent processing or visual depiction.</w:t>
      </w:r>
    </w:p>
    <w:p w14:paraId="740B4C68" w14:textId="3977DC17" w:rsidR="001946DB" w:rsidRPr="005F1D42" w:rsidRDefault="001946DB" w:rsidP="005E4635">
      <w:pPr>
        <w:pStyle w:val="Nidungvnbn"/>
      </w:pPr>
    </w:p>
    <w:p w14:paraId="3976AA25" w14:textId="77777777" w:rsidR="00237CAE" w:rsidRPr="005F1D42" w:rsidRDefault="00331CD8" w:rsidP="0038356B">
      <w:pPr>
        <w:pStyle w:val="Tiumccp2"/>
        <w:rPr>
          <w:bCs/>
          <w:sz w:val="26"/>
        </w:rPr>
      </w:pPr>
      <w:bookmarkStart w:id="26" w:name="_Toc162523570"/>
      <w:r w:rsidRPr="005F1D42">
        <w:t>Saving the Output Image</w:t>
      </w:r>
      <w:bookmarkEnd w:id="26"/>
      <w:r w:rsidR="00286B54" w:rsidRPr="005F1D42">
        <w:tab/>
      </w:r>
      <w:r w:rsidR="00286B54" w:rsidRPr="005F1D42">
        <w:tab/>
      </w:r>
      <w:r w:rsidR="00286B54" w:rsidRPr="005F1D42">
        <w:tab/>
      </w:r>
      <w:r w:rsidR="00286B54" w:rsidRPr="005F1D42">
        <w:tab/>
      </w:r>
      <w:r w:rsidR="00286B54" w:rsidRPr="005F1D42">
        <w:tab/>
      </w:r>
    </w:p>
    <w:p w14:paraId="74644F3D" w14:textId="0C27FFC0" w:rsidR="00377BA2" w:rsidRPr="005F1D42" w:rsidRDefault="00377BA2" w:rsidP="00377BA2">
      <w:pPr>
        <w:pStyle w:val="Nidungvnbn"/>
      </w:pPr>
      <w:r w:rsidRPr="005F1D42">
        <w:t>The code snippet above demonstrates the invocation of the detect_and_draw_contours function for each specified region of interest. Each function call includes distinct parameters tailored to the characteristics of the respective regions. These parameters dictate the behavior of contour detection and rectangle drawing within the function.</w:t>
      </w:r>
    </w:p>
    <w:p w14:paraId="528A358B" w14:textId="4740C3CE" w:rsidR="00851643" w:rsidRPr="005F1D42" w:rsidRDefault="00377BA2" w:rsidP="00377BA2">
      <w:pPr>
        <w:pStyle w:val="Nidungvnbn"/>
      </w:pPr>
      <w:r w:rsidRPr="005F1D42">
        <w:t>After processing all regions of interest, the modified image with drawn rectangles is saved to the specified file path using the cv.imwrite() function.</w:t>
      </w:r>
    </w:p>
    <w:p w14:paraId="2F8C96C1" w14:textId="10C7988C" w:rsidR="00CE089B" w:rsidRPr="005F1D42" w:rsidRDefault="00851643" w:rsidP="0038356B">
      <w:pPr>
        <w:pStyle w:val="Caption"/>
      </w:pPr>
      <w:r w:rsidRPr="005F1D42">
        <w:rPr>
          <w:noProof/>
        </w:rPr>
        <w:drawing>
          <wp:inline distT="0" distB="0" distL="0" distR="0" wp14:anchorId="292E3831" wp14:editId="6E1C343E">
            <wp:extent cx="5791835" cy="2851150"/>
            <wp:effectExtent l="0" t="0" r="0" b="6350"/>
            <wp:docPr id="2090435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5249" name="Picture 1" descr="A screenshot of a computer program&#10;&#10;Description automatically generated"/>
                    <pic:cNvPicPr/>
                  </pic:nvPicPr>
                  <pic:blipFill>
                    <a:blip r:embed="rId24"/>
                    <a:stretch>
                      <a:fillRect/>
                    </a:stretch>
                  </pic:blipFill>
                  <pic:spPr>
                    <a:xfrm>
                      <a:off x="0" y="0"/>
                      <a:ext cx="5791835" cy="2851150"/>
                    </a:xfrm>
                    <a:prstGeom prst="rect">
                      <a:avLst/>
                    </a:prstGeom>
                  </pic:spPr>
                </pic:pic>
              </a:graphicData>
            </a:graphic>
          </wp:inline>
        </w:drawing>
      </w:r>
      <w:r w:rsidR="00286B54" w:rsidRPr="005F1D42">
        <w:tab/>
      </w:r>
      <w:r w:rsidR="00286B54" w:rsidRPr="005F1D42">
        <w:tab/>
      </w:r>
      <w:r w:rsidR="00286B54" w:rsidRPr="005F1D42">
        <w:tab/>
      </w:r>
      <w:r w:rsidR="00286B54" w:rsidRPr="005F1D42">
        <w:tab/>
      </w:r>
      <w:r w:rsidR="00286B54" w:rsidRPr="005F1D42">
        <w:tab/>
      </w:r>
      <w:r w:rsidR="005E7317" w:rsidRPr="005F1D42">
        <w:br w:type="page"/>
      </w:r>
    </w:p>
    <w:p w14:paraId="2662C3B5" w14:textId="0EE82420" w:rsidR="007B1A23" w:rsidRPr="005F1D42" w:rsidRDefault="000512F0" w:rsidP="004A7C39">
      <w:pPr>
        <w:pStyle w:val="Chng"/>
      </w:pPr>
      <w:bookmarkStart w:id="27" w:name="_Toc162523571"/>
      <w:r w:rsidRPr="005F1D42">
        <w:t xml:space="preserve">CHAPTER </w:t>
      </w:r>
      <w:r w:rsidR="00453AB1" w:rsidRPr="005F1D42">
        <w:t>2</w:t>
      </w:r>
      <w:r w:rsidR="00024496" w:rsidRPr="005F1D42">
        <w:t xml:space="preserve"> – </w:t>
      </w:r>
      <w:r w:rsidRPr="005F1D42">
        <w:t>TASK R</w:t>
      </w:r>
      <w:r w:rsidR="00E37892" w:rsidRPr="005F1D42">
        <w:t>ESULTS</w:t>
      </w:r>
      <w:bookmarkEnd w:id="27"/>
    </w:p>
    <w:p w14:paraId="1350D907" w14:textId="5EBBAE99" w:rsidR="00A12BD2" w:rsidRPr="005F1D42" w:rsidRDefault="0038356B" w:rsidP="0038356B">
      <w:pPr>
        <w:pStyle w:val="Tiumccp1"/>
      </w:pPr>
      <w:bookmarkStart w:id="28" w:name="_Toc162523572"/>
      <w:r w:rsidRPr="005F1D42">
        <w:t>First Task</w:t>
      </w:r>
      <w:bookmarkEnd w:id="28"/>
    </w:p>
    <w:p w14:paraId="5C65C29E" w14:textId="310FB924" w:rsidR="0038356B" w:rsidRPr="005F1D42" w:rsidRDefault="00E55B36" w:rsidP="0038356B">
      <w:pPr>
        <w:pStyle w:val="Tiumccp2"/>
      </w:pPr>
      <w:bookmarkStart w:id="29" w:name="_Toc162523573"/>
      <w:r w:rsidRPr="005F1D42">
        <w:t xml:space="preserve">Extract each star in the input image </w:t>
      </w:r>
      <w:r w:rsidR="00A0287A" w:rsidRPr="005F1D42">
        <w:t>automatically.</w:t>
      </w:r>
      <w:bookmarkEnd w:id="29"/>
    </w:p>
    <w:p w14:paraId="49ED1D07" w14:textId="49855A3D" w:rsidR="00C636D9" w:rsidRPr="005F1D42" w:rsidRDefault="0083570F" w:rsidP="00C636D9">
      <w:pPr>
        <w:pStyle w:val="Caption"/>
      </w:pPr>
      <w:r w:rsidRPr="005F1D42">
        <w:rPr>
          <w:noProof/>
        </w:rPr>
        <w:drawing>
          <wp:inline distT="0" distB="0" distL="0" distR="0" wp14:anchorId="1BE3ABCE" wp14:editId="0DD7E20A">
            <wp:extent cx="5791835" cy="4668520"/>
            <wp:effectExtent l="0" t="0" r="0" b="5080"/>
            <wp:docPr id="1370895395" name="Picture 3" descr="A blu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5395" name="Picture 3" descr="A blue star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67267FF6" w14:textId="218C10C0" w:rsidR="00AB26A1" w:rsidRPr="005F1D42" w:rsidRDefault="0083570F" w:rsidP="003A697A">
      <w:pPr>
        <w:pStyle w:val="Caption"/>
      </w:pPr>
      <w:r w:rsidRPr="005F1D42">
        <w:t>Figure 1.3.1</w:t>
      </w:r>
      <w:r w:rsidR="00AB26A1" w:rsidRPr="005F1D42">
        <w:t>: Blue star</w:t>
      </w:r>
    </w:p>
    <w:p w14:paraId="34CB2E35" w14:textId="2BA15429" w:rsidR="00AB26A1" w:rsidRPr="005F1D42" w:rsidRDefault="00AB26A1" w:rsidP="00AB26A1">
      <w:pPr>
        <w:pStyle w:val="Caption"/>
      </w:pPr>
      <w:r w:rsidRPr="005F1D42">
        <w:rPr>
          <w:noProof/>
        </w:rPr>
        <w:drawing>
          <wp:inline distT="0" distB="0" distL="0" distR="0" wp14:anchorId="4121DD65" wp14:editId="078F9DB1">
            <wp:extent cx="5791835" cy="4668520"/>
            <wp:effectExtent l="0" t="0" r="0" b="5080"/>
            <wp:docPr id="509572767" name="Picture 4" descr="A green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2767" name="Picture 4" descr="A green star on a black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07ACB088" w14:textId="1F521811" w:rsidR="00AB26A1" w:rsidRPr="005F1D42" w:rsidRDefault="00AB26A1" w:rsidP="003A697A">
      <w:pPr>
        <w:pStyle w:val="Caption"/>
      </w:pPr>
      <w:r w:rsidRPr="005F1D42">
        <w:t>Figure 1.3.2:</w:t>
      </w:r>
      <w:r w:rsidR="003A697A" w:rsidRPr="005F1D42">
        <w:t xml:space="preserve"> Green</w:t>
      </w:r>
      <w:r w:rsidRPr="005F1D42">
        <w:t xml:space="preserve"> sta</w:t>
      </w:r>
      <w:r w:rsidR="003A697A" w:rsidRPr="005F1D42">
        <w:t>r</w:t>
      </w:r>
    </w:p>
    <w:p w14:paraId="312F8936" w14:textId="77777777" w:rsidR="003A697A" w:rsidRPr="005F1D42" w:rsidRDefault="003A697A" w:rsidP="003A697A">
      <w:pPr>
        <w:pStyle w:val="Caption"/>
      </w:pPr>
    </w:p>
    <w:p w14:paraId="23619F65" w14:textId="1A1EF87D" w:rsidR="003A697A" w:rsidRPr="005F1D42" w:rsidRDefault="003A697A" w:rsidP="003A697A">
      <w:pPr>
        <w:pStyle w:val="Caption"/>
      </w:pPr>
      <w:r w:rsidRPr="005F1D42">
        <w:rPr>
          <w:noProof/>
        </w:rPr>
        <w:drawing>
          <wp:inline distT="0" distB="0" distL="0" distR="0" wp14:anchorId="6C8D46FA" wp14:editId="69C08799">
            <wp:extent cx="5791835" cy="4668520"/>
            <wp:effectExtent l="0" t="0" r="0" b="5080"/>
            <wp:docPr id="1150022882" name="Picture 5" descr="A star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2882" name="Picture 5" descr="A star in the sk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37A260F7" w14:textId="2D708ADC" w:rsidR="003A697A" w:rsidRPr="005F1D42" w:rsidRDefault="003A697A" w:rsidP="003A697A">
      <w:pPr>
        <w:pStyle w:val="Caption"/>
      </w:pPr>
      <w:r w:rsidRPr="005F1D42">
        <w:t>Figure 1.3.3: Orange star</w:t>
      </w:r>
    </w:p>
    <w:p w14:paraId="2FCCA96B" w14:textId="0F89E1A6" w:rsidR="003A697A" w:rsidRPr="005F1D42" w:rsidRDefault="003A697A" w:rsidP="003A697A">
      <w:pPr>
        <w:pStyle w:val="Caption"/>
      </w:pPr>
      <w:r w:rsidRPr="005F1D42">
        <w:rPr>
          <w:noProof/>
        </w:rPr>
        <w:drawing>
          <wp:inline distT="0" distB="0" distL="0" distR="0" wp14:anchorId="502B1B5F" wp14:editId="1E55B2EA">
            <wp:extent cx="5791835" cy="4668520"/>
            <wp:effectExtent l="0" t="0" r="0" b="5080"/>
            <wp:docPr id="1405824377" name="Picture 7" descr="A purple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24377" name="Picture 7" descr="A purple star on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6D3974AB" w14:textId="231682E6" w:rsidR="00D159AF" w:rsidRPr="005F1D42" w:rsidRDefault="003A697A" w:rsidP="00833A5C">
      <w:pPr>
        <w:pStyle w:val="Caption"/>
      </w:pPr>
      <w:r w:rsidRPr="005F1D42">
        <w:t>Figure 1.3.4: Pu</w:t>
      </w:r>
      <w:r w:rsidR="00D159AF" w:rsidRPr="005F1D42">
        <w:t>rple</w:t>
      </w:r>
      <w:r w:rsidRPr="005F1D42">
        <w:t xml:space="preserve"> star</w:t>
      </w:r>
    </w:p>
    <w:p w14:paraId="6B5124F4" w14:textId="0A57AE63" w:rsidR="00D159AF" w:rsidRPr="005F1D42" w:rsidRDefault="00833A5C" w:rsidP="00D159AF">
      <w:pPr>
        <w:pStyle w:val="Caption"/>
      </w:pPr>
      <w:r w:rsidRPr="005F1D42">
        <w:rPr>
          <w:noProof/>
        </w:rPr>
        <w:drawing>
          <wp:inline distT="0" distB="0" distL="0" distR="0" wp14:anchorId="60C9C668" wp14:editId="781E4E44">
            <wp:extent cx="5791835" cy="4668520"/>
            <wp:effectExtent l="0" t="0" r="0" b="5080"/>
            <wp:docPr id="50498397" name="Picture 9" descr="A pink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8397" name="Picture 9" descr="A pink star on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4AC0D789" w14:textId="05F65EC7" w:rsidR="003A697A" w:rsidRPr="005F1D42" w:rsidRDefault="00833A5C" w:rsidP="00833A5C">
      <w:pPr>
        <w:pStyle w:val="Caption"/>
      </w:pPr>
      <w:r w:rsidRPr="005F1D42">
        <w:t>Figure 1.3.5: Red star</w:t>
      </w:r>
    </w:p>
    <w:p w14:paraId="54D2EEF8" w14:textId="77777777" w:rsidR="003A697A" w:rsidRPr="005F1D42" w:rsidRDefault="003A697A" w:rsidP="003C0A20"/>
    <w:p w14:paraId="7F0AC0E5" w14:textId="58177333" w:rsidR="00833A5C" w:rsidRPr="005F1D42" w:rsidRDefault="00833A5C" w:rsidP="00833A5C">
      <w:pPr>
        <w:pStyle w:val="Caption"/>
      </w:pPr>
      <w:r w:rsidRPr="005F1D42">
        <w:rPr>
          <w:noProof/>
        </w:rPr>
        <w:drawing>
          <wp:inline distT="0" distB="0" distL="0" distR="0" wp14:anchorId="16AB5062" wp14:editId="042C6DC3">
            <wp:extent cx="5791835" cy="4668520"/>
            <wp:effectExtent l="0" t="0" r="0" b="5080"/>
            <wp:docPr id="630142611" name="Picture 11" descr="A yellow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42611" name="Picture 11" descr="A yellow star on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4D2682BF" w14:textId="49D9A4FC" w:rsidR="003A697A" w:rsidRPr="005F1D42" w:rsidRDefault="0008204E" w:rsidP="0008204E">
      <w:pPr>
        <w:pStyle w:val="Caption"/>
      </w:pPr>
      <w:r w:rsidRPr="005F1D42">
        <w:t>Figure 1.3.6: Yellow star</w:t>
      </w:r>
    </w:p>
    <w:p w14:paraId="17EFEF06" w14:textId="77777777" w:rsidR="00833A5C" w:rsidRPr="005F1D42" w:rsidRDefault="00833A5C" w:rsidP="003C0A20"/>
    <w:p w14:paraId="223E13A1" w14:textId="77777777" w:rsidR="003A697A" w:rsidRPr="005F1D42" w:rsidRDefault="003A697A" w:rsidP="003C0A20"/>
    <w:p w14:paraId="641175E8" w14:textId="740BB785" w:rsidR="00A0287A" w:rsidRPr="005F1D42" w:rsidRDefault="00A0287A" w:rsidP="0038356B">
      <w:pPr>
        <w:pStyle w:val="Tiumccp2"/>
      </w:pPr>
      <w:bookmarkStart w:id="30" w:name="_Toc162523574"/>
      <w:r w:rsidRPr="005F1D42">
        <w:t>Repaint all stars.</w:t>
      </w:r>
      <w:bookmarkEnd w:id="30"/>
    </w:p>
    <w:p w14:paraId="03504CCE" w14:textId="292B49A3" w:rsidR="003C0A20" w:rsidRPr="005F1D42" w:rsidRDefault="003C0A20" w:rsidP="003C0A20">
      <w:pPr>
        <w:pStyle w:val="Caption"/>
      </w:pPr>
      <w:r w:rsidRPr="005F1D42">
        <w:rPr>
          <w:noProof/>
        </w:rPr>
        <w:drawing>
          <wp:inline distT="0" distB="0" distL="0" distR="0" wp14:anchorId="7CB4B81F" wp14:editId="1C6B5205">
            <wp:extent cx="5791835" cy="4668520"/>
            <wp:effectExtent l="0" t="0" r="0" b="5080"/>
            <wp:docPr id="522326477" name="Picture 1" descr="A group of st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6477" name="Picture 1" descr="A group of stars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91835" cy="4668520"/>
                    </a:xfrm>
                    <a:prstGeom prst="rect">
                      <a:avLst/>
                    </a:prstGeom>
                  </pic:spPr>
                </pic:pic>
              </a:graphicData>
            </a:graphic>
          </wp:inline>
        </w:drawing>
      </w:r>
    </w:p>
    <w:p w14:paraId="236AA060" w14:textId="3EB25ECF" w:rsidR="003C0A20" w:rsidRPr="005F1D42" w:rsidRDefault="00E409C1" w:rsidP="003C0A20">
      <w:pPr>
        <w:pStyle w:val="Caption"/>
      </w:pPr>
      <w:r w:rsidRPr="005F1D42">
        <w:t xml:space="preserve">Figure 1.3.2: Repaint all </w:t>
      </w:r>
      <w:r w:rsidR="000960CC" w:rsidRPr="005F1D42">
        <w:t>star</w:t>
      </w:r>
      <w:r w:rsidR="007B36BD" w:rsidRPr="005F1D42">
        <w:t>s</w:t>
      </w:r>
      <w:r w:rsidR="000960CC" w:rsidRPr="005F1D42">
        <w:t>.</w:t>
      </w:r>
    </w:p>
    <w:p w14:paraId="09B72711" w14:textId="47F8166D" w:rsidR="0038356B" w:rsidRPr="005F1D42" w:rsidRDefault="0038356B" w:rsidP="0038356B">
      <w:pPr>
        <w:pStyle w:val="Tiumccp1"/>
      </w:pPr>
      <w:bookmarkStart w:id="31" w:name="_Toc162523575"/>
      <w:r w:rsidRPr="005F1D42">
        <w:t>Second Task</w:t>
      </w:r>
      <w:bookmarkEnd w:id="31"/>
    </w:p>
    <w:p w14:paraId="1F711AD5" w14:textId="22801F12" w:rsidR="00476694" w:rsidRPr="005F1D42" w:rsidRDefault="00476694" w:rsidP="00476694">
      <w:pPr>
        <w:pStyle w:val="Tiumccp2"/>
      </w:pPr>
      <w:bookmarkStart w:id="32" w:name="_Toc162523576"/>
      <w:r w:rsidRPr="005F1D42">
        <w:t>Draw rectangles surrounding each digit in the input image automatically.</w:t>
      </w:r>
      <w:bookmarkEnd w:id="32"/>
    </w:p>
    <w:p w14:paraId="658CB114" w14:textId="3F794653" w:rsidR="00DC3B84" w:rsidRPr="005F1D42" w:rsidRDefault="00DC3B84" w:rsidP="00DC3B84">
      <w:pPr>
        <w:pStyle w:val="Caption"/>
      </w:pPr>
      <w:r w:rsidRPr="005F1D42">
        <w:rPr>
          <w:noProof/>
        </w:rPr>
        <w:drawing>
          <wp:inline distT="0" distB="0" distL="0" distR="0" wp14:anchorId="2A8BC089" wp14:editId="3C3BB0D7">
            <wp:extent cx="3695700" cy="3683000"/>
            <wp:effectExtent l="0" t="0" r="0" b="0"/>
            <wp:docPr id="1445521282" name="Picture 2"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21282" name="Picture 2" descr="A close-up of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95700" cy="3683000"/>
                    </a:xfrm>
                    <a:prstGeom prst="rect">
                      <a:avLst/>
                    </a:prstGeom>
                  </pic:spPr>
                </pic:pic>
              </a:graphicData>
            </a:graphic>
          </wp:inline>
        </w:drawing>
      </w:r>
    </w:p>
    <w:p w14:paraId="1AD7B86E" w14:textId="57A0DAD7" w:rsidR="00BB2B2A" w:rsidRPr="005F1D42" w:rsidRDefault="000960CC" w:rsidP="000258A1">
      <w:pPr>
        <w:pStyle w:val="Caption"/>
        <w:rPr>
          <w:i/>
        </w:rPr>
      </w:pPr>
      <w:r w:rsidRPr="005F1D42">
        <w:t xml:space="preserve">Figure 1.4.1: Digit </w:t>
      </w:r>
      <w:r w:rsidR="00376EA3" w:rsidRPr="005F1D42">
        <w:t>r</w:t>
      </w:r>
      <w:r w:rsidRPr="005F1D42">
        <w:t xml:space="preserve">ectangles </w:t>
      </w:r>
      <w:r w:rsidR="00376EA3" w:rsidRPr="005F1D42">
        <w:t>d</w:t>
      </w:r>
      <w:r w:rsidRPr="005F1D42">
        <w:t>etection</w:t>
      </w:r>
    </w:p>
    <w:sectPr w:rsidR="00BB2B2A" w:rsidRPr="005F1D42" w:rsidSect="00F865AC">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4FC61" w14:textId="77777777" w:rsidR="00F865AC" w:rsidRDefault="00F865AC" w:rsidP="00453AB1">
      <w:r>
        <w:separator/>
      </w:r>
    </w:p>
  </w:endnote>
  <w:endnote w:type="continuationSeparator" w:id="0">
    <w:p w14:paraId="5B447238" w14:textId="77777777" w:rsidR="00F865AC" w:rsidRDefault="00F865AC" w:rsidP="00453AB1">
      <w:r>
        <w:continuationSeparator/>
      </w:r>
    </w:p>
  </w:endnote>
  <w:endnote w:type="continuationNotice" w:id="1">
    <w:p w14:paraId="597672C5" w14:textId="77777777" w:rsidR="00F865AC" w:rsidRDefault="00F865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D6980" w14:textId="77777777" w:rsidR="00F865AC" w:rsidRDefault="00F865AC" w:rsidP="00453AB1">
      <w:r>
        <w:separator/>
      </w:r>
    </w:p>
  </w:footnote>
  <w:footnote w:type="continuationSeparator" w:id="0">
    <w:p w14:paraId="7ED8716E" w14:textId="77777777" w:rsidR="00F865AC" w:rsidRDefault="00F865AC" w:rsidP="00453AB1">
      <w:r>
        <w:continuationSeparator/>
      </w:r>
    </w:p>
  </w:footnote>
  <w:footnote w:type="continuationNotice" w:id="1">
    <w:p w14:paraId="0566FAD7" w14:textId="77777777" w:rsidR="00F865AC" w:rsidRDefault="00F865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0724" w14:textId="77777777" w:rsidR="00B118C8" w:rsidRDefault="00B118C8">
    <w:pPr>
      <w:pStyle w:val="Header"/>
      <w:jc w:val="center"/>
    </w:pPr>
  </w:p>
  <w:p w14:paraId="1F13D8E8"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CC84F85"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6B9F6DBE"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394BCEE"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C20AEF6"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96F08"/>
    <w:multiLevelType w:val="multilevel"/>
    <w:tmpl w:val="744E4062"/>
    <w:lvl w:ilvl="0">
      <w:start w:val="1"/>
      <w:numFmt w:val="decimal"/>
      <w:lvlText w:val="%1"/>
      <w:lvlJc w:val="left"/>
      <w:pPr>
        <w:ind w:left="420" w:hanging="420"/>
      </w:pPr>
      <w:rPr>
        <w:rFonts w:hint="default"/>
      </w:rPr>
    </w:lvl>
    <w:lvl w:ilvl="1">
      <w:start w:val="1"/>
      <w:numFmt w:val="decimal"/>
      <w:pStyle w:val="Tiumccp1"/>
      <w:lvlText w:val="%1.%2"/>
      <w:lvlJc w:val="left"/>
      <w:pPr>
        <w:ind w:left="420" w:hanging="420"/>
      </w:pPr>
      <w:rPr>
        <w:rFonts w:hint="default"/>
      </w:rPr>
    </w:lvl>
    <w:lvl w:ilvl="2">
      <w:start w:val="1"/>
      <w:numFmt w:val="decimal"/>
      <w:pStyle w:val="Tiumccp2"/>
      <w:lvlText w:val="%1.%2.%3"/>
      <w:lvlJc w:val="left"/>
      <w:pPr>
        <w:ind w:left="720" w:hanging="720"/>
      </w:pPr>
      <w:rPr>
        <w:rFonts w:hint="default"/>
      </w:rPr>
    </w:lvl>
    <w:lvl w:ilvl="3">
      <w:start w:val="1"/>
      <w:numFmt w:val="decimal"/>
      <w:pStyle w:val="Tiumccp3"/>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00508"/>
    <w:multiLevelType w:val="hybridMultilevel"/>
    <w:tmpl w:val="FA1224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D12E55"/>
    <w:multiLevelType w:val="hybridMultilevel"/>
    <w:tmpl w:val="FA12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FAD546E"/>
    <w:multiLevelType w:val="hybridMultilevel"/>
    <w:tmpl w:val="95E63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215065">
    <w:abstractNumId w:val="1"/>
  </w:num>
  <w:num w:numId="2" w16cid:durableId="17239723">
    <w:abstractNumId w:val="6"/>
  </w:num>
  <w:num w:numId="3" w16cid:durableId="851529415">
    <w:abstractNumId w:val="9"/>
  </w:num>
  <w:num w:numId="4" w16cid:durableId="1002975144">
    <w:abstractNumId w:val="12"/>
  </w:num>
  <w:num w:numId="5" w16cid:durableId="1369256124">
    <w:abstractNumId w:val="0"/>
  </w:num>
  <w:num w:numId="6" w16cid:durableId="1642032235">
    <w:abstractNumId w:val="3"/>
  </w:num>
  <w:num w:numId="7" w16cid:durableId="807867559">
    <w:abstractNumId w:val="7"/>
  </w:num>
  <w:num w:numId="8" w16cid:durableId="723407330">
    <w:abstractNumId w:val="10"/>
  </w:num>
  <w:num w:numId="9" w16cid:durableId="1381973162">
    <w:abstractNumId w:val="2"/>
  </w:num>
  <w:num w:numId="10" w16cid:durableId="920137938">
    <w:abstractNumId w:val="5"/>
  </w:num>
  <w:num w:numId="11" w16cid:durableId="30038144">
    <w:abstractNumId w:val="11"/>
  </w:num>
  <w:num w:numId="12" w16cid:durableId="1536187574">
    <w:abstractNumId w:val="14"/>
  </w:num>
  <w:num w:numId="13" w16cid:durableId="1493905615">
    <w:abstractNumId w:val="4"/>
  </w:num>
  <w:num w:numId="14" w16cid:durableId="4986635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949882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26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87128924">
    <w:abstractNumId w:val="13"/>
  </w:num>
  <w:num w:numId="18" w16cid:durableId="9964197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41"/>
    <w:rsid w:val="00000FCE"/>
    <w:rsid w:val="000048D8"/>
    <w:rsid w:val="00004A22"/>
    <w:rsid w:val="0002062E"/>
    <w:rsid w:val="00021D5E"/>
    <w:rsid w:val="00024496"/>
    <w:rsid w:val="0002473B"/>
    <w:rsid w:val="000258A1"/>
    <w:rsid w:val="00027984"/>
    <w:rsid w:val="000357D3"/>
    <w:rsid w:val="000410A6"/>
    <w:rsid w:val="000512F0"/>
    <w:rsid w:val="00061F04"/>
    <w:rsid w:val="0006536C"/>
    <w:rsid w:val="0006613D"/>
    <w:rsid w:val="000725DD"/>
    <w:rsid w:val="00075C17"/>
    <w:rsid w:val="0008204E"/>
    <w:rsid w:val="000917AE"/>
    <w:rsid w:val="00095310"/>
    <w:rsid w:val="000960CC"/>
    <w:rsid w:val="0009695F"/>
    <w:rsid w:val="000D11CA"/>
    <w:rsid w:val="000F4923"/>
    <w:rsid w:val="00103574"/>
    <w:rsid w:val="001049F7"/>
    <w:rsid w:val="001073F0"/>
    <w:rsid w:val="00137133"/>
    <w:rsid w:val="001417B8"/>
    <w:rsid w:val="0016100F"/>
    <w:rsid w:val="00166604"/>
    <w:rsid w:val="0016683B"/>
    <w:rsid w:val="00174D09"/>
    <w:rsid w:val="00182ECF"/>
    <w:rsid w:val="00186E3D"/>
    <w:rsid w:val="00193D09"/>
    <w:rsid w:val="001946DB"/>
    <w:rsid w:val="001B10DE"/>
    <w:rsid w:val="001C2437"/>
    <w:rsid w:val="001C5F89"/>
    <w:rsid w:val="001C65D9"/>
    <w:rsid w:val="001D0332"/>
    <w:rsid w:val="001F0CF9"/>
    <w:rsid w:val="001F18D0"/>
    <w:rsid w:val="00207DC2"/>
    <w:rsid w:val="00224B99"/>
    <w:rsid w:val="00226D16"/>
    <w:rsid w:val="00237CAE"/>
    <w:rsid w:val="002412CA"/>
    <w:rsid w:val="002460A7"/>
    <w:rsid w:val="00252F26"/>
    <w:rsid w:val="002556CE"/>
    <w:rsid w:val="00271DC9"/>
    <w:rsid w:val="00280021"/>
    <w:rsid w:val="00286413"/>
    <w:rsid w:val="00286B54"/>
    <w:rsid w:val="00291721"/>
    <w:rsid w:val="002A25B6"/>
    <w:rsid w:val="002A3E6E"/>
    <w:rsid w:val="002C3E92"/>
    <w:rsid w:val="002C4578"/>
    <w:rsid w:val="002C69C3"/>
    <w:rsid w:val="002D4629"/>
    <w:rsid w:val="002D5222"/>
    <w:rsid w:val="002D796D"/>
    <w:rsid w:val="002E44A1"/>
    <w:rsid w:val="003003BB"/>
    <w:rsid w:val="00306797"/>
    <w:rsid w:val="00312DA2"/>
    <w:rsid w:val="0031648E"/>
    <w:rsid w:val="00320006"/>
    <w:rsid w:val="003218FF"/>
    <w:rsid w:val="00331CD8"/>
    <w:rsid w:val="003342EA"/>
    <w:rsid w:val="003349BE"/>
    <w:rsid w:val="00343A98"/>
    <w:rsid w:val="00351749"/>
    <w:rsid w:val="00374184"/>
    <w:rsid w:val="00375DE2"/>
    <w:rsid w:val="00376EA3"/>
    <w:rsid w:val="00377BA2"/>
    <w:rsid w:val="0038356B"/>
    <w:rsid w:val="00397BE4"/>
    <w:rsid w:val="003A697A"/>
    <w:rsid w:val="003B5125"/>
    <w:rsid w:val="003C0A20"/>
    <w:rsid w:val="003C5B65"/>
    <w:rsid w:val="003D04A2"/>
    <w:rsid w:val="003E0E24"/>
    <w:rsid w:val="003E775E"/>
    <w:rsid w:val="003F1746"/>
    <w:rsid w:val="003F4BCB"/>
    <w:rsid w:val="003F75C5"/>
    <w:rsid w:val="003F7C79"/>
    <w:rsid w:val="00404D7D"/>
    <w:rsid w:val="004059D8"/>
    <w:rsid w:val="00421DFC"/>
    <w:rsid w:val="004270E5"/>
    <w:rsid w:val="004323A3"/>
    <w:rsid w:val="00453AB1"/>
    <w:rsid w:val="00463B48"/>
    <w:rsid w:val="0046627E"/>
    <w:rsid w:val="00476694"/>
    <w:rsid w:val="00481967"/>
    <w:rsid w:val="00482B70"/>
    <w:rsid w:val="00486A3E"/>
    <w:rsid w:val="0048715F"/>
    <w:rsid w:val="004A7C39"/>
    <w:rsid w:val="004B0CCE"/>
    <w:rsid w:val="004B4141"/>
    <w:rsid w:val="004E3C16"/>
    <w:rsid w:val="004E5D5A"/>
    <w:rsid w:val="004F0A67"/>
    <w:rsid w:val="00517A13"/>
    <w:rsid w:val="005246E1"/>
    <w:rsid w:val="00524F66"/>
    <w:rsid w:val="00531315"/>
    <w:rsid w:val="00532938"/>
    <w:rsid w:val="0054480F"/>
    <w:rsid w:val="00545548"/>
    <w:rsid w:val="005541C4"/>
    <w:rsid w:val="00554FAC"/>
    <w:rsid w:val="00560DA9"/>
    <w:rsid w:val="00571733"/>
    <w:rsid w:val="00574FFD"/>
    <w:rsid w:val="00575E9D"/>
    <w:rsid w:val="00583164"/>
    <w:rsid w:val="005836A9"/>
    <w:rsid w:val="00585F44"/>
    <w:rsid w:val="0058607E"/>
    <w:rsid w:val="00586452"/>
    <w:rsid w:val="00587F0E"/>
    <w:rsid w:val="00593511"/>
    <w:rsid w:val="00594A25"/>
    <w:rsid w:val="005B236F"/>
    <w:rsid w:val="005B2C8F"/>
    <w:rsid w:val="005B53D0"/>
    <w:rsid w:val="005B6863"/>
    <w:rsid w:val="005C5DD7"/>
    <w:rsid w:val="005D5C20"/>
    <w:rsid w:val="005E4635"/>
    <w:rsid w:val="005E7317"/>
    <w:rsid w:val="005F1D42"/>
    <w:rsid w:val="00616356"/>
    <w:rsid w:val="00621F9A"/>
    <w:rsid w:val="006254EF"/>
    <w:rsid w:val="006415A1"/>
    <w:rsid w:val="0064189C"/>
    <w:rsid w:val="00644307"/>
    <w:rsid w:val="00650D6A"/>
    <w:rsid w:val="006735EE"/>
    <w:rsid w:val="00673811"/>
    <w:rsid w:val="006754D0"/>
    <w:rsid w:val="00675FAD"/>
    <w:rsid w:val="006A27A4"/>
    <w:rsid w:val="006A2995"/>
    <w:rsid w:val="006B369F"/>
    <w:rsid w:val="006B4BE4"/>
    <w:rsid w:val="006C3DDB"/>
    <w:rsid w:val="006D1706"/>
    <w:rsid w:val="006D48AE"/>
    <w:rsid w:val="006E14D8"/>
    <w:rsid w:val="006E3CD3"/>
    <w:rsid w:val="006F2466"/>
    <w:rsid w:val="00700B0F"/>
    <w:rsid w:val="00710AB3"/>
    <w:rsid w:val="00720BA0"/>
    <w:rsid w:val="00733CF4"/>
    <w:rsid w:val="00733E30"/>
    <w:rsid w:val="00737340"/>
    <w:rsid w:val="00743775"/>
    <w:rsid w:val="0074461C"/>
    <w:rsid w:val="00751352"/>
    <w:rsid w:val="00752D73"/>
    <w:rsid w:val="00762BB5"/>
    <w:rsid w:val="0077255C"/>
    <w:rsid w:val="007774EE"/>
    <w:rsid w:val="00791EED"/>
    <w:rsid w:val="007955EB"/>
    <w:rsid w:val="00796950"/>
    <w:rsid w:val="007B1A23"/>
    <w:rsid w:val="007B36BD"/>
    <w:rsid w:val="007B43F6"/>
    <w:rsid w:val="007B7FF5"/>
    <w:rsid w:val="007C0587"/>
    <w:rsid w:val="007C6E76"/>
    <w:rsid w:val="007D19D2"/>
    <w:rsid w:val="007E1201"/>
    <w:rsid w:val="007E19E7"/>
    <w:rsid w:val="007E6AB9"/>
    <w:rsid w:val="007E7FF7"/>
    <w:rsid w:val="007F235A"/>
    <w:rsid w:val="007F3404"/>
    <w:rsid w:val="007F5D5A"/>
    <w:rsid w:val="007F6D91"/>
    <w:rsid w:val="008023C8"/>
    <w:rsid w:val="00804523"/>
    <w:rsid w:val="00805B82"/>
    <w:rsid w:val="00814CB2"/>
    <w:rsid w:val="0081727C"/>
    <w:rsid w:val="00833A5C"/>
    <w:rsid w:val="00833DA5"/>
    <w:rsid w:val="00833E8E"/>
    <w:rsid w:val="0083570F"/>
    <w:rsid w:val="00842079"/>
    <w:rsid w:val="0084634F"/>
    <w:rsid w:val="008464F7"/>
    <w:rsid w:val="00851643"/>
    <w:rsid w:val="0085251C"/>
    <w:rsid w:val="0086111F"/>
    <w:rsid w:val="0086379E"/>
    <w:rsid w:val="00867C2D"/>
    <w:rsid w:val="00876660"/>
    <w:rsid w:val="00880D36"/>
    <w:rsid w:val="00882013"/>
    <w:rsid w:val="008920A5"/>
    <w:rsid w:val="008927EB"/>
    <w:rsid w:val="00893111"/>
    <w:rsid w:val="00895E98"/>
    <w:rsid w:val="00896750"/>
    <w:rsid w:val="008A0617"/>
    <w:rsid w:val="008B0DD0"/>
    <w:rsid w:val="008D782E"/>
    <w:rsid w:val="008E6453"/>
    <w:rsid w:val="008F656A"/>
    <w:rsid w:val="009004C5"/>
    <w:rsid w:val="00904002"/>
    <w:rsid w:val="0090681B"/>
    <w:rsid w:val="00942B81"/>
    <w:rsid w:val="009437C9"/>
    <w:rsid w:val="00953DC4"/>
    <w:rsid w:val="009554E8"/>
    <w:rsid w:val="00955E2D"/>
    <w:rsid w:val="00972B12"/>
    <w:rsid w:val="00991356"/>
    <w:rsid w:val="009B26A1"/>
    <w:rsid w:val="009C12BD"/>
    <w:rsid w:val="009D2678"/>
    <w:rsid w:val="009D4429"/>
    <w:rsid w:val="009D4531"/>
    <w:rsid w:val="009E7A0A"/>
    <w:rsid w:val="009F48DD"/>
    <w:rsid w:val="00A01C24"/>
    <w:rsid w:val="00A01EE8"/>
    <w:rsid w:val="00A0287A"/>
    <w:rsid w:val="00A04CE6"/>
    <w:rsid w:val="00A12BD2"/>
    <w:rsid w:val="00A168D1"/>
    <w:rsid w:val="00A17FFD"/>
    <w:rsid w:val="00A41C43"/>
    <w:rsid w:val="00A51BB2"/>
    <w:rsid w:val="00A54278"/>
    <w:rsid w:val="00A65A85"/>
    <w:rsid w:val="00A66ED7"/>
    <w:rsid w:val="00A67629"/>
    <w:rsid w:val="00A77A05"/>
    <w:rsid w:val="00A8398F"/>
    <w:rsid w:val="00A84A5A"/>
    <w:rsid w:val="00AA2294"/>
    <w:rsid w:val="00AA6B23"/>
    <w:rsid w:val="00AB0E59"/>
    <w:rsid w:val="00AB26A1"/>
    <w:rsid w:val="00AB34EE"/>
    <w:rsid w:val="00AD1A1D"/>
    <w:rsid w:val="00AD1C14"/>
    <w:rsid w:val="00AD30FB"/>
    <w:rsid w:val="00AE2195"/>
    <w:rsid w:val="00AF773B"/>
    <w:rsid w:val="00B0470F"/>
    <w:rsid w:val="00B05783"/>
    <w:rsid w:val="00B118C8"/>
    <w:rsid w:val="00B40275"/>
    <w:rsid w:val="00B50A1E"/>
    <w:rsid w:val="00B513A3"/>
    <w:rsid w:val="00B57428"/>
    <w:rsid w:val="00B62922"/>
    <w:rsid w:val="00B6432A"/>
    <w:rsid w:val="00B6772F"/>
    <w:rsid w:val="00B71517"/>
    <w:rsid w:val="00B75B75"/>
    <w:rsid w:val="00B76E8F"/>
    <w:rsid w:val="00B8489D"/>
    <w:rsid w:val="00B96C01"/>
    <w:rsid w:val="00BB2B2A"/>
    <w:rsid w:val="00BD6B8A"/>
    <w:rsid w:val="00BE0149"/>
    <w:rsid w:val="00BE1735"/>
    <w:rsid w:val="00C208FE"/>
    <w:rsid w:val="00C26757"/>
    <w:rsid w:val="00C40977"/>
    <w:rsid w:val="00C44782"/>
    <w:rsid w:val="00C56904"/>
    <w:rsid w:val="00C636D9"/>
    <w:rsid w:val="00C64353"/>
    <w:rsid w:val="00C70A1B"/>
    <w:rsid w:val="00C74F6A"/>
    <w:rsid w:val="00C75086"/>
    <w:rsid w:val="00C93B05"/>
    <w:rsid w:val="00CA17C6"/>
    <w:rsid w:val="00CA1A38"/>
    <w:rsid w:val="00CA1C39"/>
    <w:rsid w:val="00CA4B09"/>
    <w:rsid w:val="00CA648C"/>
    <w:rsid w:val="00CB44EF"/>
    <w:rsid w:val="00CB69FD"/>
    <w:rsid w:val="00CC1524"/>
    <w:rsid w:val="00CC6743"/>
    <w:rsid w:val="00CD13EC"/>
    <w:rsid w:val="00CD3D58"/>
    <w:rsid w:val="00CE089B"/>
    <w:rsid w:val="00CE2952"/>
    <w:rsid w:val="00CE5555"/>
    <w:rsid w:val="00D159AF"/>
    <w:rsid w:val="00D23542"/>
    <w:rsid w:val="00D34D21"/>
    <w:rsid w:val="00D35642"/>
    <w:rsid w:val="00D701EC"/>
    <w:rsid w:val="00D712A0"/>
    <w:rsid w:val="00D747B9"/>
    <w:rsid w:val="00D8114A"/>
    <w:rsid w:val="00D91370"/>
    <w:rsid w:val="00D96FCE"/>
    <w:rsid w:val="00DB54BD"/>
    <w:rsid w:val="00DB7595"/>
    <w:rsid w:val="00DB7CB8"/>
    <w:rsid w:val="00DC2276"/>
    <w:rsid w:val="00DC3B84"/>
    <w:rsid w:val="00DC3F29"/>
    <w:rsid w:val="00DD74FD"/>
    <w:rsid w:val="00DE7BB7"/>
    <w:rsid w:val="00DF30F8"/>
    <w:rsid w:val="00DF5FDB"/>
    <w:rsid w:val="00E01C4E"/>
    <w:rsid w:val="00E2295A"/>
    <w:rsid w:val="00E27817"/>
    <w:rsid w:val="00E32470"/>
    <w:rsid w:val="00E34302"/>
    <w:rsid w:val="00E37892"/>
    <w:rsid w:val="00E40960"/>
    <w:rsid w:val="00E409C1"/>
    <w:rsid w:val="00E46C01"/>
    <w:rsid w:val="00E55B36"/>
    <w:rsid w:val="00E705AF"/>
    <w:rsid w:val="00E73098"/>
    <w:rsid w:val="00E73E69"/>
    <w:rsid w:val="00E766EA"/>
    <w:rsid w:val="00E91DE4"/>
    <w:rsid w:val="00EB1857"/>
    <w:rsid w:val="00EC4023"/>
    <w:rsid w:val="00EE18B9"/>
    <w:rsid w:val="00F15877"/>
    <w:rsid w:val="00F2345A"/>
    <w:rsid w:val="00F25A44"/>
    <w:rsid w:val="00F26CDC"/>
    <w:rsid w:val="00F2743E"/>
    <w:rsid w:val="00F342BD"/>
    <w:rsid w:val="00F36CCF"/>
    <w:rsid w:val="00F50460"/>
    <w:rsid w:val="00F60985"/>
    <w:rsid w:val="00F6183C"/>
    <w:rsid w:val="00F67301"/>
    <w:rsid w:val="00F72AE3"/>
    <w:rsid w:val="00F80F3A"/>
    <w:rsid w:val="00F85675"/>
    <w:rsid w:val="00F865AC"/>
    <w:rsid w:val="00F908B5"/>
    <w:rsid w:val="00FA0719"/>
    <w:rsid w:val="00FA5E67"/>
    <w:rsid w:val="00FA7F9E"/>
    <w:rsid w:val="00FD5ADE"/>
    <w:rsid w:val="00FF525F"/>
    <w:rsid w:val="00FF7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6F95C"/>
  <w15:docId w15:val="{5A06D0C5-9BB3-D341-A19E-463359F9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CE089B"/>
    <w:pPr>
      <w:numPr>
        <w:ilvl w:val="1"/>
        <w:numId w:val="13"/>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CE089B"/>
    <w:pPr>
      <w:numPr>
        <w:ilvl w:val="2"/>
        <w:numId w:val="13"/>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CE089B"/>
    <w:rPr>
      <w:rFonts w:eastAsia="Times New Roman" w:cs="Times New Roman"/>
      <w:b/>
      <w:sz w:val="28"/>
      <w:szCs w:val="28"/>
    </w:rPr>
  </w:style>
  <w:style w:type="paragraph" w:customStyle="1" w:styleId="Tiumccp3">
    <w:name w:val="Tiểu mục cấp 3"/>
    <w:basedOn w:val="Normal"/>
    <w:link w:val="Tiumccp3Char"/>
    <w:qFormat/>
    <w:rsid w:val="00CE089B"/>
    <w:pPr>
      <w:numPr>
        <w:ilvl w:val="3"/>
        <w:numId w:val="13"/>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CE089B"/>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CE089B"/>
    <w:rPr>
      <w:rFonts w:eastAsia="Times New Roman" w:cs="Times New Roman"/>
      <w:sz w:val="28"/>
      <w:szCs w:val="26"/>
    </w:rPr>
  </w:style>
  <w:style w:type="paragraph" w:styleId="TOC1">
    <w:name w:val="toc 1"/>
    <w:basedOn w:val="Normal"/>
    <w:next w:val="Normal"/>
    <w:autoRedefine/>
    <w:uiPriority w:val="39"/>
    <w:unhideWhenUsed/>
    <w:rsid w:val="00C7508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7508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508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16100F"/>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B57428"/>
    <w:rPr>
      <w:color w:val="605E5C"/>
      <w:shd w:val="clear" w:color="auto" w:fill="E1DFDD"/>
    </w:rPr>
  </w:style>
  <w:style w:type="paragraph" w:styleId="TOCHeading">
    <w:name w:val="TOC Heading"/>
    <w:basedOn w:val="Heading1"/>
    <w:next w:val="Normal"/>
    <w:uiPriority w:val="39"/>
    <w:unhideWhenUsed/>
    <w:qFormat/>
    <w:rsid w:val="001D0332"/>
    <w:pPr>
      <w:spacing w:line="276" w:lineRule="auto"/>
      <w:outlineLvl w:val="9"/>
    </w:pPr>
  </w:style>
  <w:style w:type="paragraph" w:styleId="TOC5">
    <w:name w:val="toc 5"/>
    <w:basedOn w:val="Normal"/>
    <w:next w:val="Normal"/>
    <w:autoRedefine/>
    <w:uiPriority w:val="39"/>
    <w:semiHidden/>
    <w:unhideWhenUsed/>
    <w:rsid w:val="001D033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D033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D033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D033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D0332"/>
    <w:pPr>
      <w:ind w:left="192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A17FFD"/>
    <w:rPr>
      <w:sz w:val="20"/>
      <w:szCs w:val="20"/>
    </w:rPr>
  </w:style>
  <w:style w:type="character" w:customStyle="1" w:styleId="FootnoteTextChar">
    <w:name w:val="Footnote Text Char"/>
    <w:basedOn w:val="DefaultParagraphFont"/>
    <w:link w:val="FootnoteText"/>
    <w:uiPriority w:val="99"/>
    <w:semiHidden/>
    <w:rsid w:val="00A17FFD"/>
    <w:rPr>
      <w:rFonts w:eastAsia="Times New Roman" w:cs="Times New Roman"/>
      <w:sz w:val="20"/>
      <w:szCs w:val="20"/>
    </w:rPr>
  </w:style>
  <w:style w:type="character" w:styleId="FootnoteReference">
    <w:name w:val="footnote reference"/>
    <w:basedOn w:val="DefaultParagraphFont"/>
    <w:uiPriority w:val="99"/>
    <w:semiHidden/>
    <w:unhideWhenUsed/>
    <w:rsid w:val="00A17F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opencv.org/3.1.0/df/d9d/tutorial_py_colorspac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hkhoakz/TDT_Semester_4/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0</TotalTime>
  <Pages>11</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Links>
    <vt:vector size="138" baseType="variant">
      <vt:variant>
        <vt:i4>7536763</vt:i4>
      </vt:variant>
      <vt:variant>
        <vt:i4>141</vt:i4>
      </vt:variant>
      <vt:variant>
        <vt:i4>0</vt:i4>
      </vt:variant>
      <vt:variant>
        <vt:i4>5</vt:i4>
      </vt:variant>
      <vt:variant>
        <vt:lpwstr>https://docs.opencv.org/3.1.0/df/d9d/tutorial_py_colorspaces.html</vt:lpwstr>
      </vt:variant>
      <vt:variant>
        <vt:lpwstr/>
      </vt:variant>
      <vt:variant>
        <vt:i4>1441855</vt:i4>
      </vt:variant>
      <vt:variant>
        <vt:i4>134</vt:i4>
      </vt:variant>
      <vt:variant>
        <vt:i4>0</vt:i4>
      </vt:variant>
      <vt:variant>
        <vt:i4>5</vt:i4>
      </vt:variant>
      <vt:variant>
        <vt:lpwstr/>
      </vt:variant>
      <vt:variant>
        <vt:lpwstr>_Toc387689363</vt:lpwstr>
      </vt:variant>
      <vt:variant>
        <vt:i4>1638463</vt:i4>
      </vt:variant>
      <vt:variant>
        <vt:i4>125</vt:i4>
      </vt:variant>
      <vt:variant>
        <vt:i4>0</vt:i4>
      </vt:variant>
      <vt:variant>
        <vt:i4>5</vt:i4>
      </vt:variant>
      <vt:variant>
        <vt:lpwstr/>
      </vt:variant>
      <vt:variant>
        <vt:lpwstr>_Toc387689394</vt:lpwstr>
      </vt:variant>
      <vt:variant>
        <vt:i4>1376306</vt:i4>
      </vt:variant>
      <vt:variant>
        <vt:i4>116</vt:i4>
      </vt:variant>
      <vt:variant>
        <vt:i4>0</vt:i4>
      </vt:variant>
      <vt:variant>
        <vt:i4>5</vt:i4>
      </vt:variant>
      <vt:variant>
        <vt:lpwstr/>
      </vt:variant>
      <vt:variant>
        <vt:lpwstr>_Toc162312052</vt:lpwstr>
      </vt:variant>
      <vt:variant>
        <vt:i4>1376306</vt:i4>
      </vt:variant>
      <vt:variant>
        <vt:i4>110</vt:i4>
      </vt:variant>
      <vt:variant>
        <vt:i4>0</vt:i4>
      </vt:variant>
      <vt:variant>
        <vt:i4>5</vt:i4>
      </vt:variant>
      <vt:variant>
        <vt:lpwstr/>
      </vt:variant>
      <vt:variant>
        <vt:lpwstr>_Toc162312051</vt:lpwstr>
      </vt:variant>
      <vt:variant>
        <vt:i4>1376306</vt:i4>
      </vt:variant>
      <vt:variant>
        <vt:i4>104</vt:i4>
      </vt:variant>
      <vt:variant>
        <vt:i4>0</vt:i4>
      </vt:variant>
      <vt:variant>
        <vt:i4>5</vt:i4>
      </vt:variant>
      <vt:variant>
        <vt:lpwstr/>
      </vt:variant>
      <vt:variant>
        <vt:lpwstr>_Toc162312050</vt:lpwstr>
      </vt:variant>
      <vt:variant>
        <vt:i4>1310770</vt:i4>
      </vt:variant>
      <vt:variant>
        <vt:i4>98</vt:i4>
      </vt:variant>
      <vt:variant>
        <vt:i4>0</vt:i4>
      </vt:variant>
      <vt:variant>
        <vt:i4>5</vt:i4>
      </vt:variant>
      <vt:variant>
        <vt:lpwstr/>
      </vt:variant>
      <vt:variant>
        <vt:lpwstr>_Toc162312049</vt:lpwstr>
      </vt:variant>
      <vt:variant>
        <vt:i4>1310770</vt:i4>
      </vt:variant>
      <vt:variant>
        <vt:i4>92</vt:i4>
      </vt:variant>
      <vt:variant>
        <vt:i4>0</vt:i4>
      </vt:variant>
      <vt:variant>
        <vt:i4>5</vt:i4>
      </vt:variant>
      <vt:variant>
        <vt:lpwstr/>
      </vt:variant>
      <vt:variant>
        <vt:lpwstr>_Toc162312048</vt:lpwstr>
      </vt:variant>
      <vt:variant>
        <vt:i4>1310770</vt:i4>
      </vt:variant>
      <vt:variant>
        <vt:i4>86</vt:i4>
      </vt:variant>
      <vt:variant>
        <vt:i4>0</vt:i4>
      </vt:variant>
      <vt:variant>
        <vt:i4>5</vt:i4>
      </vt:variant>
      <vt:variant>
        <vt:lpwstr/>
      </vt:variant>
      <vt:variant>
        <vt:lpwstr>_Toc162312047</vt:lpwstr>
      </vt:variant>
      <vt:variant>
        <vt:i4>1310770</vt:i4>
      </vt:variant>
      <vt:variant>
        <vt:i4>80</vt:i4>
      </vt:variant>
      <vt:variant>
        <vt:i4>0</vt:i4>
      </vt:variant>
      <vt:variant>
        <vt:i4>5</vt:i4>
      </vt:variant>
      <vt:variant>
        <vt:lpwstr/>
      </vt:variant>
      <vt:variant>
        <vt:lpwstr>_Toc162312046</vt:lpwstr>
      </vt:variant>
      <vt:variant>
        <vt:i4>1310770</vt:i4>
      </vt:variant>
      <vt:variant>
        <vt:i4>74</vt:i4>
      </vt:variant>
      <vt:variant>
        <vt:i4>0</vt:i4>
      </vt:variant>
      <vt:variant>
        <vt:i4>5</vt:i4>
      </vt:variant>
      <vt:variant>
        <vt:lpwstr/>
      </vt:variant>
      <vt:variant>
        <vt:lpwstr>_Toc162312045</vt:lpwstr>
      </vt:variant>
      <vt:variant>
        <vt:i4>1310770</vt:i4>
      </vt:variant>
      <vt:variant>
        <vt:i4>68</vt:i4>
      </vt:variant>
      <vt:variant>
        <vt:i4>0</vt:i4>
      </vt:variant>
      <vt:variant>
        <vt:i4>5</vt:i4>
      </vt:variant>
      <vt:variant>
        <vt:lpwstr/>
      </vt:variant>
      <vt:variant>
        <vt:lpwstr>_Toc162312044</vt:lpwstr>
      </vt:variant>
      <vt:variant>
        <vt:i4>1310770</vt:i4>
      </vt:variant>
      <vt:variant>
        <vt:i4>62</vt:i4>
      </vt:variant>
      <vt:variant>
        <vt:i4>0</vt:i4>
      </vt:variant>
      <vt:variant>
        <vt:i4>5</vt:i4>
      </vt:variant>
      <vt:variant>
        <vt:lpwstr/>
      </vt:variant>
      <vt:variant>
        <vt:lpwstr>_Toc162312043</vt:lpwstr>
      </vt:variant>
      <vt:variant>
        <vt:i4>1310770</vt:i4>
      </vt:variant>
      <vt:variant>
        <vt:i4>56</vt:i4>
      </vt:variant>
      <vt:variant>
        <vt:i4>0</vt:i4>
      </vt:variant>
      <vt:variant>
        <vt:i4>5</vt:i4>
      </vt:variant>
      <vt:variant>
        <vt:lpwstr/>
      </vt:variant>
      <vt:variant>
        <vt:lpwstr>_Toc162312042</vt:lpwstr>
      </vt:variant>
      <vt:variant>
        <vt:i4>1310770</vt:i4>
      </vt:variant>
      <vt:variant>
        <vt:i4>50</vt:i4>
      </vt:variant>
      <vt:variant>
        <vt:i4>0</vt:i4>
      </vt:variant>
      <vt:variant>
        <vt:i4>5</vt:i4>
      </vt:variant>
      <vt:variant>
        <vt:lpwstr/>
      </vt:variant>
      <vt:variant>
        <vt:lpwstr>_Toc162312041</vt:lpwstr>
      </vt:variant>
      <vt:variant>
        <vt:i4>1310770</vt:i4>
      </vt:variant>
      <vt:variant>
        <vt:i4>44</vt:i4>
      </vt:variant>
      <vt:variant>
        <vt:i4>0</vt:i4>
      </vt:variant>
      <vt:variant>
        <vt:i4>5</vt:i4>
      </vt:variant>
      <vt:variant>
        <vt:lpwstr/>
      </vt:variant>
      <vt:variant>
        <vt:lpwstr>_Toc162312040</vt:lpwstr>
      </vt:variant>
      <vt:variant>
        <vt:i4>1245234</vt:i4>
      </vt:variant>
      <vt:variant>
        <vt:i4>38</vt:i4>
      </vt:variant>
      <vt:variant>
        <vt:i4>0</vt:i4>
      </vt:variant>
      <vt:variant>
        <vt:i4>5</vt:i4>
      </vt:variant>
      <vt:variant>
        <vt:lpwstr/>
      </vt:variant>
      <vt:variant>
        <vt:lpwstr>_Toc162312039</vt:lpwstr>
      </vt:variant>
      <vt:variant>
        <vt:i4>1245234</vt:i4>
      </vt:variant>
      <vt:variant>
        <vt:i4>32</vt:i4>
      </vt:variant>
      <vt:variant>
        <vt:i4>0</vt:i4>
      </vt:variant>
      <vt:variant>
        <vt:i4>5</vt:i4>
      </vt:variant>
      <vt:variant>
        <vt:lpwstr/>
      </vt:variant>
      <vt:variant>
        <vt:lpwstr>_Toc162312038</vt:lpwstr>
      </vt:variant>
      <vt:variant>
        <vt:i4>1245234</vt:i4>
      </vt:variant>
      <vt:variant>
        <vt:i4>26</vt:i4>
      </vt:variant>
      <vt:variant>
        <vt:i4>0</vt:i4>
      </vt:variant>
      <vt:variant>
        <vt:i4>5</vt:i4>
      </vt:variant>
      <vt:variant>
        <vt:lpwstr/>
      </vt:variant>
      <vt:variant>
        <vt:lpwstr>_Toc162312037</vt:lpwstr>
      </vt:variant>
      <vt:variant>
        <vt:i4>1245234</vt:i4>
      </vt:variant>
      <vt:variant>
        <vt:i4>20</vt:i4>
      </vt:variant>
      <vt:variant>
        <vt:i4>0</vt:i4>
      </vt:variant>
      <vt:variant>
        <vt:i4>5</vt:i4>
      </vt:variant>
      <vt:variant>
        <vt:lpwstr/>
      </vt:variant>
      <vt:variant>
        <vt:lpwstr>_Toc162312036</vt:lpwstr>
      </vt:variant>
      <vt:variant>
        <vt:i4>1245234</vt:i4>
      </vt:variant>
      <vt:variant>
        <vt:i4>14</vt:i4>
      </vt:variant>
      <vt:variant>
        <vt:i4>0</vt:i4>
      </vt:variant>
      <vt:variant>
        <vt:i4>5</vt:i4>
      </vt:variant>
      <vt:variant>
        <vt:lpwstr/>
      </vt:variant>
      <vt:variant>
        <vt:lpwstr>_Toc162312035</vt:lpwstr>
      </vt:variant>
      <vt:variant>
        <vt:i4>1245234</vt:i4>
      </vt:variant>
      <vt:variant>
        <vt:i4>8</vt:i4>
      </vt:variant>
      <vt:variant>
        <vt:i4>0</vt:i4>
      </vt:variant>
      <vt:variant>
        <vt:i4>5</vt:i4>
      </vt:variant>
      <vt:variant>
        <vt:lpwstr/>
      </vt:variant>
      <vt:variant>
        <vt:lpwstr>_Toc162312034</vt:lpwstr>
      </vt:variant>
      <vt:variant>
        <vt:i4>1245234</vt:i4>
      </vt:variant>
      <vt:variant>
        <vt:i4>2</vt:i4>
      </vt:variant>
      <vt:variant>
        <vt:i4>0</vt:i4>
      </vt:variant>
      <vt:variant>
        <vt:i4>5</vt:i4>
      </vt:variant>
      <vt:variant>
        <vt:lpwstr/>
      </vt:variant>
      <vt:variant>
        <vt:lpwstr>_Toc162312033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Khoa</dc:creator>
  <cp:keywords/>
  <cp:lastModifiedBy>anhkhoakz</cp:lastModifiedBy>
  <cp:revision>2</cp:revision>
  <dcterms:created xsi:type="dcterms:W3CDTF">2024-03-28T12:11:00Z</dcterms:created>
  <dcterms:modified xsi:type="dcterms:W3CDTF">2024-03-28T12:11:00Z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0-bc88714345d2_Enabled">
    <vt:lpwstr>true</vt:lpwstr>
  </property>
  <property fmtid="{D5CDD505-2E9C-101B-9397-08002B2CF9AE}" pid="3" name="MSIP_Label_defa4170-0d19-0005-0000-bc88714345d2_SetDate">
    <vt:lpwstr>2024-03-25T16:25:19Z</vt:lpwstr>
  </property>
  <property fmtid="{D5CDD505-2E9C-101B-9397-08002B2CF9AE}" pid="4" name="MSIP_Label_defa4170-0d19-0005-0000-bc88714345d2_Method">
    <vt:lpwstr>Privileged</vt:lpwstr>
  </property>
  <property fmtid="{D5CDD505-2E9C-101B-9397-08002B2CF9AE}" pid="5" name="MSIP_Label_defa4170-0d19-0005-0000-bc88714345d2_Name">
    <vt:lpwstr>defa4170-0d19-0005-0000-bc88714345d2</vt:lpwstr>
  </property>
  <property fmtid="{D5CDD505-2E9C-101B-9397-08002B2CF9AE}" pid="6" name="MSIP_Label_defa4170-0d19-0005-0000-bc88714345d2_SiteId">
    <vt:lpwstr>a5502339-31d3-49b3-91eb-b9d3c832bced</vt:lpwstr>
  </property>
  <property fmtid="{D5CDD505-2E9C-101B-9397-08002B2CF9AE}" pid="7" name="MSIP_Label_defa4170-0d19-0005-0000-bc88714345d2_ActionId">
    <vt:lpwstr>d3f49d7f-43df-4526-af0f-16eacb0251a5</vt:lpwstr>
  </property>
  <property fmtid="{D5CDD505-2E9C-101B-9397-08002B2CF9AE}" pid="8" name="MSIP_Label_defa4170-0d19-0005-0000-bc88714345d2_ContentBits">
    <vt:lpwstr>0</vt:lpwstr>
  </property>
</Properties>
</file>